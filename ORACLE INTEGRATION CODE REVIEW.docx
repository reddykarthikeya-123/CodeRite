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37A2" w14:textId="77777777" w:rsidR="00AF0216" w:rsidRDefault="00AF0216">
      <w:pPr>
        <w:pStyle w:val="Title"/>
      </w:pPr>
    </w:p>
    <w:p w14:paraId="455613E6" w14:textId="77777777" w:rsidR="00AF0216" w:rsidRDefault="00AF0216">
      <w:pPr>
        <w:pStyle w:val="Title"/>
      </w:pPr>
      <w:r>
        <w:t>IT Change/Release Management</w:t>
      </w:r>
    </w:p>
    <w:p w14:paraId="1246346D" w14:textId="2E4B28F2" w:rsidR="00AF0216" w:rsidRDefault="00AF0216">
      <w:pPr>
        <w:jc w:val="center"/>
        <w:rPr>
          <w:b/>
          <w:sz w:val="40"/>
        </w:rPr>
      </w:pPr>
      <w:r>
        <w:rPr>
          <w:b/>
          <w:sz w:val="40"/>
        </w:rPr>
        <w:fldChar w:fldCharType="begin"/>
      </w:r>
      <w:r>
        <w:rPr>
          <w:b/>
          <w:sz w:val="40"/>
        </w:rPr>
        <w:instrText xml:space="preserve"> SUBJECT  \* MERGEFORMAT </w:instrText>
      </w:r>
      <w:r>
        <w:rPr>
          <w:b/>
          <w:sz w:val="40"/>
        </w:rPr>
        <w:fldChar w:fldCharType="separate"/>
      </w:r>
      <w:r w:rsidR="003774FC">
        <w:rPr>
          <w:b/>
          <w:sz w:val="40"/>
        </w:rPr>
        <w:t>RITE</w:t>
      </w:r>
      <w:r w:rsidR="004D3F7D">
        <w:rPr>
          <w:b/>
          <w:sz w:val="40"/>
        </w:rPr>
        <w:t xml:space="preserve"> Oracle </w:t>
      </w:r>
      <w:r w:rsidR="00995EF3">
        <w:rPr>
          <w:b/>
          <w:sz w:val="40"/>
        </w:rPr>
        <w:t>Integration</w:t>
      </w:r>
      <w:r w:rsidR="004D3F7D">
        <w:rPr>
          <w:b/>
          <w:sz w:val="40"/>
        </w:rPr>
        <w:t xml:space="preserve"> Code Review</w:t>
      </w:r>
      <w:r>
        <w:rPr>
          <w:b/>
          <w:sz w:val="40"/>
        </w:rPr>
        <w:fldChar w:fldCharType="end"/>
      </w:r>
    </w:p>
    <w:p w14:paraId="2A55F338" w14:textId="77777777" w:rsidR="00AF0216" w:rsidRDefault="00AF0216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9"/>
        <w:gridCol w:w="1591"/>
        <w:gridCol w:w="3600"/>
      </w:tblGrid>
      <w:tr w:rsidR="00AF0216" w14:paraId="4FADD1EC" w14:textId="77777777">
        <w:trPr>
          <w:jc w:val="center"/>
        </w:trPr>
        <w:tc>
          <w:tcPr>
            <w:tcW w:w="3939" w:type="dxa"/>
          </w:tcPr>
          <w:p w14:paraId="3E6078F8" w14:textId="77777777" w:rsidR="00AF0216" w:rsidRDefault="00AF0216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Project Change Control #: </w:t>
            </w:r>
            <w:r>
              <w:rPr>
                <w:b/>
                <w:sz w:val="28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type w:val="number"/>
                    <w:maxLength w:val="11"/>
                  </w:textInput>
                </w:ffData>
              </w:fldChar>
            </w:r>
            <w:r>
              <w:rPr>
                <w:b/>
                <w:sz w:val="28"/>
              </w:rPr>
              <w:instrText xml:space="preserve"> FORMTEXT </w:instrTex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  <w:fldChar w:fldCharType="separate"/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sz w:val="28"/>
              </w:rPr>
              <w:fldChar w:fldCharType="end"/>
            </w:r>
          </w:p>
        </w:tc>
        <w:tc>
          <w:tcPr>
            <w:tcW w:w="1591" w:type="dxa"/>
          </w:tcPr>
          <w:p w14:paraId="160DA2D4" w14:textId="77777777" w:rsidR="00AF0216" w:rsidRDefault="00AF0216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Version: </w:t>
            </w:r>
            <w:r>
              <w:rPr>
                <w:b/>
                <w:sz w:val="28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type w:val="number"/>
                    <w:maxLength w:val="11"/>
                  </w:textInput>
                </w:ffData>
              </w:fldChar>
            </w:r>
            <w:r>
              <w:rPr>
                <w:b/>
                <w:sz w:val="28"/>
              </w:rPr>
              <w:instrText xml:space="preserve"> FORMTEXT </w:instrTex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  <w:fldChar w:fldCharType="separate"/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sz w:val="28"/>
              </w:rPr>
              <w:fldChar w:fldCharType="end"/>
            </w:r>
          </w:p>
        </w:tc>
        <w:tc>
          <w:tcPr>
            <w:tcW w:w="3600" w:type="dxa"/>
          </w:tcPr>
          <w:p w14:paraId="242C659A" w14:textId="77777777" w:rsidR="00AF0216" w:rsidRDefault="00AF0216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Date Submitted:  </w:t>
            </w:r>
            <w:r>
              <w:rPr>
                <w:b/>
                <w:sz w:val="28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type w:val="date"/>
                    <w:maxLength w:val="11"/>
                    <w:format w:val="DD-MMM-YYYY"/>
                  </w:textInput>
                </w:ffData>
              </w:fldChar>
            </w:r>
            <w:r>
              <w:rPr>
                <w:b/>
                <w:sz w:val="28"/>
              </w:rPr>
              <w:instrText xml:space="preserve"> FORMTEXT </w:instrTex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  <w:fldChar w:fldCharType="separate"/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sz w:val="28"/>
              </w:rPr>
              <w:fldChar w:fldCharType="end"/>
            </w:r>
          </w:p>
          <w:p w14:paraId="56427C77" w14:textId="77777777" w:rsidR="00AF0216" w:rsidRDefault="00AF0216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Date Completed:   </w:t>
            </w:r>
            <w:r>
              <w:rPr>
                <w:b/>
                <w:sz w:val="4"/>
              </w:rPr>
              <w:t xml:space="preserve"> </w:t>
            </w:r>
            <w:r>
              <w:rPr>
                <w:b/>
                <w:sz w:val="28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type w:val="date"/>
                    <w:maxLength w:val="11"/>
                    <w:format w:val="DD-MMM-YYYY"/>
                  </w:textInput>
                </w:ffData>
              </w:fldChar>
            </w:r>
            <w:r>
              <w:rPr>
                <w:b/>
                <w:sz w:val="28"/>
              </w:rPr>
              <w:instrText xml:space="preserve"> FORMTEXT </w:instrText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  <w:fldChar w:fldCharType="separate"/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noProof/>
                <w:sz w:val="28"/>
              </w:rPr>
              <w:t> </w:t>
            </w:r>
            <w:r>
              <w:rPr>
                <w:b/>
                <w:sz w:val="28"/>
              </w:rPr>
              <w:fldChar w:fldCharType="end"/>
            </w:r>
          </w:p>
        </w:tc>
      </w:tr>
    </w:tbl>
    <w:p w14:paraId="5A5B2BC4" w14:textId="77A5B4BA" w:rsidR="00AF0216" w:rsidRDefault="005B6315">
      <w:r>
        <w:t xml:space="preserve"> </w:t>
      </w:r>
    </w:p>
    <w:p w14:paraId="76AAE0A8" w14:textId="77777777" w:rsidR="00AF0216" w:rsidRDefault="00AF0216">
      <w:pPr>
        <w:pStyle w:val="Header"/>
        <w:tabs>
          <w:tab w:val="clear" w:pos="4320"/>
          <w:tab w:val="clear" w:pos="8640"/>
        </w:tabs>
      </w:pPr>
    </w:p>
    <w:p w14:paraId="147980CC" w14:textId="77777777" w:rsidR="00AF0216" w:rsidRDefault="00AF0216">
      <w:pPr>
        <w:pStyle w:val="Header"/>
        <w:tabs>
          <w:tab w:val="clear" w:pos="4320"/>
          <w:tab w:val="clear" w:pos="8640"/>
        </w:tabs>
      </w:pPr>
    </w:p>
    <w:tbl>
      <w:tblPr>
        <w:tblW w:w="0" w:type="auto"/>
        <w:tblInd w:w="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99"/>
      </w:tblGrid>
      <w:tr w:rsidR="00AF0216" w14:paraId="30A7F301" w14:textId="77777777">
        <w:trPr>
          <w:trHeight w:val="293"/>
        </w:trPr>
        <w:tc>
          <w:tcPr>
            <w:tcW w:w="10199" w:type="dxa"/>
          </w:tcPr>
          <w:p w14:paraId="144EDE04" w14:textId="71D41231" w:rsidR="00AF0216" w:rsidRDefault="00AF0216">
            <w:pPr>
              <w:rPr>
                <w:sz w:val="24"/>
              </w:rPr>
            </w:pPr>
            <w:r>
              <w:rPr>
                <w:b/>
                <w:sz w:val="24"/>
              </w:rPr>
              <w:t>*Pro</w:t>
            </w:r>
            <w:r w:rsidR="00C02B19">
              <w:rPr>
                <w:b/>
                <w:sz w:val="24"/>
              </w:rPr>
              <w:t>ject</w:t>
            </w:r>
            <w:r>
              <w:rPr>
                <w:b/>
                <w:sz w:val="24"/>
              </w:rPr>
              <w:t xml:space="preserve"> Name:           </w:t>
            </w:r>
            <w:r>
              <w:rPr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60"/>
                  </w:textInput>
                </w:ffData>
              </w:fldChar>
            </w:r>
            <w:r>
              <w:rPr>
                <w:b/>
                <w:sz w:val="24"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AF0216" w14:paraId="5BE469A1" w14:textId="77777777">
        <w:trPr>
          <w:trHeight w:val="293"/>
        </w:trPr>
        <w:tc>
          <w:tcPr>
            <w:tcW w:w="10199" w:type="dxa"/>
          </w:tcPr>
          <w:p w14:paraId="36224601" w14:textId="77777777" w:rsidR="00AF0216" w:rsidRDefault="00AF0216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*Description:               </w:t>
            </w:r>
            <w:r>
              <w:rPr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255"/>
                  </w:textInput>
                </w:ffData>
              </w:fldChar>
            </w:r>
            <w:r>
              <w:rPr>
                <w:b/>
                <w:sz w:val="24"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AF0216" w14:paraId="17903C60" w14:textId="77777777">
        <w:tblPrEx>
          <w:tblCellMar>
            <w:left w:w="105" w:type="dxa"/>
            <w:right w:w="105" w:type="dxa"/>
          </w:tblCellMar>
        </w:tblPrEx>
        <w:trPr>
          <w:trHeight w:val="293"/>
        </w:trPr>
        <w:tc>
          <w:tcPr>
            <w:tcW w:w="10199" w:type="dxa"/>
          </w:tcPr>
          <w:p w14:paraId="64B53A73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*Reason for Review:   </w:t>
            </w:r>
            <w:r>
              <w:rPr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60"/>
                  </w:textInput>
                </w:ffData>
              </w:fldChar>
            </w:r>
            <w:r>
              <w:rPr>
                <w:b/>
                <w:sz w:val="24"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sz w:val="24"/>
              </w:rPr>
              <w:fldChar w:fldCharType="end"/>
            </w:r>
          </w:p>
        </w:tc>
      </w:tr>
      <w:tr w:rsidR="00AF0216" w14:paraId="3A55E1A5" w14:textId="77777777">
        <w:tblPrEx>
          <w:tblCellMar>
            <w:left w:w="105" w:type="dxa"/>
            <w:right w:w="105" w:type="dxa"/>
          </w:tblCellMar>
        </w:tblPrEx>
        <w:trPr>
          <w:trHeight w:val="325"/>
        </w:trPr>
        <w:tc>
          <w:tcPr>
            <w:tcW w:w="10199" w:type="dxa"/>
          </w:tcPr>
          <w:p w14:paraId="1368E640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*Notes for Reviewer:  </w:t>
            </w:r>
            <w:r>
              <w:rPr>
                <w:b/>
                <w:sz w:val="4"/>
              </w:rPr>
              <w:t xml:space="preserve"> </w:t>
            </w:r>
            <w:r>
              <w:rPr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60"/>
                  </w:textInput>
                </w:ffData>
              </w:fldChar>
            </w:r>
            <w:r>
              <w:rPr>
                <w:b/>
                <w:sz w:val="24"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noProof/>
                <w:sz w:val="24"/>
              </w:rPr>
              <w:t> </w:t>
            </w:r>
            <w:r>
              <w:rPr>
                <w:b/>
                <w:sz w:val="24"/>
              </w:rPr>
              <w:fldChar w:fldCharType="end"/>
            </w:r>
          </w:p>
        </w:tc>
      </w:tr>
    </w:tbl>
    <w:p w14:paraId="0BBE39DB" w14:textId="77777777" w:rsidR="00AF0216" w:rsidRDefault="00AF0216">
      <w:pPr>
        <w:ind w:left="-90"/>
        <w:rPr>
          <w:b/>
        </w:rPr>
      </w:pPr>
    </w:p>
    <w:p w14:paraId="1BBE41E8" w14:textId="77777777" w:rsidR="00AF0216" w:rsidRDefault="00AF0216">
      <w:pPr>
        <w:rPr>
          <w:b/>
        </w:rPr>
      </w:pPr>
    </w:p>
    <w:p w14:paraId="6CF30F5C" w14:textId="77777777" w:rsidR="00AF0216" w:rsidRDefault="00AF0216">
      <w:pPr>
        <w:ind w:firstLine="720"/>
        <w:rPr>
          <w:b/>
          <w:sz w:val="28"/>
        </w:rPr>
      </w:pPr>
      <w:r>
        <w:rPr>
          <w:b/>
          <w:sz w:val="2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sz w:val="28"/>
        </w:rPr>
        <w:instrText xml:space="preserve"> FORMCHECKBOX </w:instrText>
      </w:r>
      <w:r>
        <w:rPr>
          <w:b/>
          <w:sz w:val="28"/>
        </w:rPr>
      </w:r>
      <w:r>
        <w:rPr>
          <w:b/>
          <w:sz w:val="28"/>
        </w:rPr>
        <w:fldChar w:fldCharType="separate"/>
      </w:r>
      <w:r>
        <w:rPr>
          <w:b/>
          <w:sz w:val="28"/>
        </w:rPr>
        <w:fldChar w:fldCharType="end"/>
      </w:r>
      <w:r>
        <w:rPr>
          <w:b/>
          <w:sz w:val="28"/>
        </w:rPr>
        <w:t xml:space="preserve">  Pass </w:t>
      </w:r>
      <w:r>
        <w:rPr>
          <w:b/>
          <w:sz w:val="2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  <w:sz w:val="28"/>
        </w:rPr>
        <w:instrText xml:space="preserve"> FORMCHECKBOX </w:instrText>
      </w:r>
      <w:r>
        <w:rPr>
          <w:b/>
          <w:sz w:val="28"/>
        </w:rPr>
      </w:r>
      <w:r>
        <w:rPr>
          <w:b/>
          <w:sz w:val="28"/>
        </w:rPr>
        <w:fldChar w:fldCharType="separate"/>
      </w:r>
      <w:r>
        <w:rPr>
          <w:b/>
          <w:sz w:val="28"/>
        </w:rPr>
        <w:fldChar w:fldCharType="end"/>
      </w:r>
      <w:r>
        <w:rPr>
          <w:b/>
          <w:sz w:val="28"/>
        </w:rPr>
        <w:t xml:space="preserve">  Fail</w:t>
      </w:r>
      <w:r>
        <w:rPr>
          <w:b/>
          <w:sz w:val="28"/>
        </w:rPr>
        <w:tab/>
      </w:r>
      <w:r>
        <w:rPr>
          <w:b/>
          <w:sz w:val="28"/>
        </w:rPr>
        <w:tab/>
      </w:r>
    </w:p>
    <w:p w14:paraId="43A13176" w14:textId="77777777" w:rsidR="00AF0216" w:rsidRDefault="00AF0216">
      <w:pPr>
        <w:ind w:firstLine="3600"/>
        <w:rPr>
          <w:b/>
        </w:rPr>
      </w:pPr>
    </w:p>
    <w:p w14:paraId="19F34B38" w14:textId="77777777" w:rsidR="00AF0216" w:rsidRDefault="00AF0216">
      <w:pPr>
        <w:ind w:firstLine="720"/>
        <w:rPr>
          <w:b/>
        </w:rPr>
      </w:pPr>
      <w:r>
        <w:rPr>
          <w:b/>
        </w:rPr>
        <w:t>Reason for failure and recommend QA corrective actions:</w:t>
      </w:r>
    </w:p>
    <w:p w14:paraId="25996489" w14:textId="77777777" w:rsidR="00AF0216" w:rsidRDefault="00AF0216">
      <w:pPr>
        <w:ind w:firstLine="720"/>
        <w:rPr>
          <w:b/>
        </w:rPr>
      </w:pPr>
      <w:r>
        <w:rPr>
          <w:b/>
        </w:rPr>
        <w:fldChar w:fldCharType="begin">
          <w:ffData>
            <w:name w:val=""/>
            <w:enabled/>
            <w:calcOnExit w:val="0"/>
            <w:statusText w:type="text" w:val="tedefsdf"/>
            <w:textInput>
              <w:maxLength w:val="60"/>
            </w:textInput>
          </w:ffData>
        </w:fldChar>
      </w:r>
      <w:r>
        <w:rPr>
          <w:b/>
        </w:rPr>
        <w:instrText xml:space="preserve"> FORMTEXT </w:instrText>
      </w:r>
      <w:r>
        <w:rPr>
          <w:b/>
        </w:rPr>
      </w:r>
      <w:r>
        <w:rPr>
          <w:b/>
        </w:rPr>
        <w:fldChar w:fldCharType="separate"/>
      </w:r>
      <w:r>
        <w:rPr>
          <w:b/>
          <w:noProof/>
        </w:rPr>
        <w:t> </w:t>
      </w:r>
      <w:r>
        <w:rPr>
          <w:b/>
          <w:noProof/>
        </w:rPr>
        <w:t> </w:t>
      </w:r>
      <w:r>
        <w:rPr>
          <w:b/>
          <w:noProof/>
        </w:rPr>
        <w:t> </w:t>
      </w:r>
      <w:r>
        <w:rPr>
          <w:b/>
          <w:noProof/>
        </w:rPr>
        <w:t> </w:t>
      </w:r>
      <w:r>
        <w:rPr>
          <w:b/>
          <w:noProof/>
        </w:rPr>
        <w:t> </w:t>
      </w:r>
      <w:r>
        <w:rPr>
          <w:b/>
        </w:rPr>
        <w:fldChar w:fldCharType="end"/>
      </w:r>
    </w:p>
    <w:p w14:paraId="08B2904C" w14:textId="77777777" w:rsidR="00AF0216" w:rsidRDefault="00AF0216"/>
    <w:p w14:paraId="455673BF" w14:textId="77777777" w:rsidR="00AF0216" w:rsidRDefault="00AF0216">
      <w:pPr>
        <w:ind w:left="360"/>
        <w:rPr>
          <w:b/>
          <w:sz w:val="28"/>
        </w:rPr>
      </w:pPr>
      <w:r>
        <w:rPr>
          <w:b/>
          <w:sz w:val="28"/>
        </w:rPr>
        <w:t>Participants:</w:t>
      </w:r>
    </w:p>
    <w:p w14:paraId="20A352CF" w14:textId="77777777" w:rsidR="00AF0216" w:rsidRDefault="00AF0216">
      <w:pPr>
        <w:rPr>
          <w:b/>
          <w:sz w:val="28"/>
        </w:rPr>
      </w:pPr>
    </w:p>
    <w:tbl>
      <w:tblPr>
        <w:tblW w:w="10350" w:type="dxa"/>
        <w:tblInd w:w="7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315"/>
        <w:gridCol w:w="1825"/>
        <w:gridCol w:w="2610"/>
        <w:gridCol w:w="3600"/>
      </w:tblGrid>
      <w:tr w:rsidR="00AF0216" w14:paraId="7C25D37E" w14:textId="77777777">
        <w:tc>
          <w:tcPr>
            <w:tcW w:w="2315" w:type="dxa"/>
          </w:tcPr>
          <w:p w14:paraId="34ACA2AC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825" w:type="dxa"/>
          </w:tcPr>
          <w:p w14:paraId="5DE9614C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10" w:type="dxa"/>
          </w:tcPr>
          <w:p w14:paraId="5D467F04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3600" w:type="dxa"/>
          </w:tcPr>
          <w:p w14:paraId="7483B78F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0216" w14:paraId="584BE917" w14:textId="77777777">
        <w:tc>
          <w:tcPr>
            <w:tcW w:w="2315" w:type="dxa"/>
          </w:tcPr>
          <w:p w14:paraId="522F945D" w14:textId="77777777" w:rsidR="00AF0216" w:rsidRDefault="00AF0216">
            <w:r>
              <w:t>*Functional Analyst</w:t>
            </w:r>
          </w:p>
        </w:tc>
        <w:tc>
          <w:tcPr>
            <w:tcW w:w="1825" w:type="dxa"/>
          </w:tcPr>
          <w:p w14:paraId="065B9CEA" w14:textId="77777777" w:rsidR="00AF0216" w:rsidRDefault="00AF0216"/>
        </w:tc>
        <w:tc>
          <w:tcPr>
            <w:tcW w:w="2610" w:type="dxa"/>
          </w:tcPr>
          <w:p w14:paraId="039F6A6B" w14:textId="77777777" w:rsidR="00AF0216" w:rsidRDefault="00AF0216"/>
        </w:tc>
        <w:tc>
          <w:tcPr>
            <w:tcW w:w="3600" w:type="dxa"/>
          </w:tcPr>
          <w:p w14:paraId="15C24132" w14:textId="77777777" w:rsidR="00AF0216" w:rsidRDefault="00AF0216"/>
        </w:tc>
      </w:tr>
      <w:tr w:rsidR="00AF0216" w14:paraId="1051C897" w14:textId="77777777">
        <w:tc>
          <w:tcPr>
            <w:tcW w:w="2315" w:type="dxa"/>
          </w:tcPr>
          <w:p w14:paraId="7339ED98" w14:textId="7E3D0FB6" w:rsidR="00AF0216" w:rsidRDefault="00AF0216">
            <w:r>
              <w:t>*</w:t>
            </w:r>
            <w:r w:rsidR="006D0907">
              <w:t xml:space="preserve">Integration </w:t>
            </w:r>
            <w:r w:rsidR="00D3581D">
              <w:t>Architect</w:t>
            </w:r>
          </w:p>
        </w:tc>
        <w:tc>
          <w:tcPr>
            <w:tcW w:w="1825" w:type="dxa"/>
          </w:tcPr>
          <w:p w14:paraId="105CE30C" w14:textId="77777777" w:rsidR="00AF0216" w:rsidRDefault="00AF0216"/>
        </w:tc>
        <w:tc>
          <w:tcPr>
            <w:tcW w:w="2610" w:type="dxa"/>
          </w:tcPr>
          <w:p w14:paraId="567EFC87" w14:textId="77777777" w:rsidR="00AF0216" w:rsidRDefault="00AF0216"/>
        </w:tc>
        <w:tc>
          <w:tcPr>
            <w:tcW w:w="3600" w:type="dxa"/>
          </w:tcPr>
          <w:p w14:paraId="60AAB795" w14:textId="77777777" w:rsidR="00AF0216" w:rsidRDefault="00AF0216"/>
        </w:tc>
      </w:tr>
      <w:tr w:rsidR="00AF0216" w14:paraId="1A2DCD1E" w14:textId="77777777">
        <w:tc>
          <w:tcPr>
            <w:tcW w:w="2315" w:type="dxa"/>
          </w:tcPr>
          <w:p w14:paraId="2C890D31" w14:textId="77707634" w:rsidR="00AF0216" w:rsidRDefault="00AF0216">
            <w:r>
              <w:t xml:space="preserve">*Technical </w:t>
            </w:r>
            <w:r w:rsidR="00D25994">
              <w:t>Lead</w:t>
            </w:r>
          </w:p>
        </w:tc>
        <w:tc>
          <w:tcPr>
            <w:tcW w:w="1825" w:type="dxa"/>
          </w:tcPr>
          <w:p w14:paraId="20CBDD74" w14:textId="77777777" w:rsidR="00AF0216" w:rsidRDefault="00AF0216"/>
        </w:tc>
        <w:tc>
          <w:tcPr>
            <w:tcW w:w="2610" w:type="dxa"/>
          </w:tcPr>
          <w:p w14:paraId="47FB7E03" w14:textId="77777777" w:rsidR="00AF0216" w:rsidRDefault="00AF0216"/>
        </w:tc>
        <w:tc>
          <w:tcPr>
            <w:tcW w:w="3600" w:type="dxa"/>
          </w:tcPr>
          <w:p w14:paraId="161E0EE3" w14:textId="77777777" w:rsidR="00AF0216" w:rsidRDefault="00AF0216"/>
        </w:tc>
      </w:tr>
      <w:tr w:rsidR="00AF0216" w14:paraId="4B69B926" w14:textId="77777777">
        <w:tc>
          <w:tcPr>
            <w:tcW w:w="2315" w:type="dxa"/>
          </w:tcPr>
          <w:p w14:paraId="6A22C9A5" w14:textId="1E4B5572" w:rsidR="00AF0216" w:rsidRDefault="00AF0216">
            <w:r>
              <w:t>*</w:t>
            </w:r>
            <w:r w:rsidR="00AA0D22">
              <w:t xml:space="preserve">OIC </w:t>
            </w:r>
            <w:r>
              <w:t>Developer</w:t>
            </w:r>
          </w:p>
        </w:tc>
        <w:tc>
          <w:tcPr>
            <w:tcW w:w="1825" w:type="dxa"/>
          </w:tcPr>
          <w:p w14:paraId="539E9F4C" w14:textId="77777777" w:rsidR="00AF0216" w:rsidRDefault="00AF0216"/>
        </w:tc>
        <w:tc>
          <w:tcPr>
            <w:tcW w:w="2610" w:type="dxa"/>
          </w:tcPr>
          <w:p w14:paraId="07521715" w14:textId="77777777" w:rsidR="00AF0216" w:rsidRDefault="00AF0216"/>
        </w:tc>
        <w:tc>
          <w:tcPr>
            <w:tcW w:w="3600" w:type="dxa"/>
          </w:tcPr>
          <w:p w14:paraId="734C2664" w14:textId="77777777" w:rsidR="00AF0216" w:rsidRDefault="00AF0216"/>
        </w:tc>
      </w:tr>
      <w:tr w:rsidR="00AF0216" w14:paraId="796F69DA" w14:textId="77777777">
        <w:tc>
          <w:tcPr>
            <w:tcW w:w="2315" w:type="dxa"/>
          </w:tcPr>
          <w:p w14:paraId="31F0B328" w14:textId="77777777" w:rsidR="00AF0216" w:rsidRDefault="00AF0216">
            <w:r>
              <w:t>QA</w:t>
            </w:r>
          </w:p>
        </w:tc>
        <w:tc>
          <w:tcPr>
            <w:tcW w:w="1825" w:type="dxa"/>
          </w:tcPr>
          <w:p w14:paraId="7A15E2E4" w14:textId="77777777" w:rsidR="00AF0216" w:rsidRDefault="00AF0216"/>
        </w:tc>
        <w:tc>
          <w:tcPr>
            <w:tcW w:w="2610" w:type="dxa"/>
          </w:tcPr>
          <w:p w14:paraId="34AE2B1B" w14:textId="77777777" w:rsidR="00AF0216" w:rsidRDefault="00AF0216"/>
        </w:tc>
        <w:tc>
          <w:tcPr>
            <w:tcW w:w="3600" w:type="dxa"/>
          </w:tcPr>
          <w:p w14:paraId="18B88267" w14:textId="77777777" w:rsidR="00AF0216" w:rsidRDefault="00AF0216"/>
        </w:tc>
      </w:tr>
      <w:tr w:rsidR="00AF0216" w14:paraId="4ABAA806" w14:textId="77777777">
        <w:tc>
          <w:tcPr>
            <w:tcW w:w="2315" w:type="dxa"/>
          </w:tcPr>
          <w:p w14:paraId="423CD87D" w14:textId="7BFCA124" w:rsidR="00AF0216" w:rsidRDefault="001301E7">
            <w:r>
              <w:t>Cloud Admin</w:t>
            </w:r>
          </w:p>
        </w:tc>
        <w:tc>
          <w:tcPr>
            <w:tcW w:w="1825" w:type="dxa"/>
          </w:tcPr>
          <w:p w14:paraId="334A1CD6" w14:textId="77777777" w:rsidR="00AF0216" w:rsidRDefault="00AF0216"/>
        </w:tc>
        <w:tc>
          <w:tcPr>
            <w:tcW w:w="2610" w:type="dxa"/>
          </w:tcPr>
          <w:p w14:paraId="3D410706" w14:textId="77777777" w:rsidR="00AF0216" w:rsidRDefault="00AF0216"/>
        </w:tc>
        <w:tc>
          <w:tcPr>
            <w:tcW w:w="3600" w:type="dxa"/>
          </w:tcPr>
          <w:p w14:paraId="02B73D63" w14:textId="77777777" w:rsidR="00AF0216" w:rsidRDefault="00AF0216"/>
        </w:tc>
      </w:tr>
    </w:tbl>
    <w:p w14:paraId="75CCDCB3" w14:textId="77777777" w:rsidR="00AF0216" w:rsidRDefault="00AF0216"/>
    <w:p w14:paraId="4F3BACCC" w14:textId="77777777" w:rsidR="00AF0216" w:rsidRDefault="00AF0216">
      <w:pPr>
        <w:ind w:left="360"/>
        <w:rPr>
          <w:b/>
          <w:sz w:val="28"/>
        </w:rPr>
      </w:pPr>
      <w:r>
        <w:rPr>
          <w:b/>
          <w:sz w:val="28"/>
        </w:rPr>
        <w:t>Documents:</w:t>
      </w:r>
    </w:p>
    <w:p w14:paraId="3F60EBFF" w14:textId="77777777" w:rsidR="00AF0216" w:rsidRDefault="00AF0216"/>
    <w:tbl>
      <w:tblPr>
        <w:tblW w:w="10350" w:type="dxa"/>
        <w:tblInd w:w="7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365"/>
        <w:gridCol w:w="2126"/>
        <w:gridCol w:w="2879"/>
        <w:gridCol w:w="900"/>
        <w:gridCol w:w="1080"/>
      </w:tblGrid>
      <w:tr w:rsidR="00AF0216" w14:paraId="345EA752" w14:textId="77777777" w:rsidTr="00DB5828">
        <w:tc>
          <w:tcPr>
            <w:tcW w:w="3365" w:type="dxa"/>
          </w:tcPr>
          <w:p w14:paraId="044A5FF8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Type</w:t>
            </w:r>
          </w:p>
        </w:tc>
        <w:tc>
          <w:tcPr>
            <w:tcW w:w="2126" w:type="dxa"/>
          </w:tcPr>
          <w:p w14:paraId="345067C3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Name</w:t>
            </w:r>
          </w:p>
        </w:tc>
        <w:tc>
          <w:tcPr>
            <w:tcW w:w="2879" w:type="dxa"/>
          </w:tcPr>
          <w:p w14:paraId="0BA9864D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Location</w:t>
            </w:r>
          </w:p>
        </w:tc>
        <w:tc>
          <w:tcPr>
            <w:tcW w:w="900" w:type="dxa"/>
          </w:tcPr>
          <w:p w14:paraId="0191DF04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Version</w:t>
            </w:r>
          </w:p>
        </w:tc>
        <w:tc>
          <w:tcPr>
            <w:tcW w:w="1080" w:type="dxa"/>
          </w:tcPr>
          <w:p w14:paraId="542541EB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0216" w14:paraId="4A54D9FF" w14:textId="77777777" w:rsidTr="00DB5828">
        <w:tc>
          <w:tcPr>
            <w:tcW w:w="3365" w:type="dxa"/>
          </w:tcPr>
          <w:p w14:paraId="2E45B6A7" w14:textId="30A4AAFA" w:rsidR="00AF0216" w:rsidRDefault="00AF0216">
            <w:r>
              <w:t xml:space="preserve">*Functional </w:t>
            </w:r>
            <w:r w:rsidR="0092189C">
              <w:t>Design Document</w:t>
            </w:r>
            <w:r w:rsidR="00783694">
              <w:t xml:space="preserve"> (FDD) or AN100 Documents</w:t>
            </w:r>
          </w:p>
        </w:tc>
        <w:tc>
          <w:tcPr>
            <w:tcW w:w="2126" w:type="dxa"/>
          </w:tcPr>
          <w:p w14:paraId="437CF18B" w14:textId="77777777" w:rsidR="00AF0216" w:rsidRDefault="00AF0216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2879" w:type="dxa"/>
          </w:tcPr>
          <w:p w14:paraId="2B4B4946" w14:textId="77777777" w:rsidR="00AF0216" w:rsidRDefault="00AF0216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900" w:type="dxa"/>
          </w:tcPr>
          <w:p w14:paraId="0246CBDD" w14:textId="77777777" w:rsidR="00AF0216" w:rsidRDefault="00AF0216"/>
        </w:tc>
        <w:tc>
          <w:tcPr>
            <w:tcW w:w="1080" w:type="dxa"/>
          </w:tcPr>
          <w:p w14:paraId="7107910F" w14:textId="77777777" w:rsidR="00AF0216" w:rsidRDefault="00AF0216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AF0216" w14:paraId="474BB70A" w14:textId="77777777" w:rsidTr="00DB5828">
        <w:tc>
          <w:tcPr>
            <w:tcW w:w="3365" w:type="dxa"/>
          </w:tcPr>
          <w:p w14:paraId="343BEB9F" w14:textId="0C6D7870" w:rsidR="00AF0216" w:rsidRDefault="00AF0216">
            <w:r>
              <w:t xml:space="preserve">*Technical </w:t>
            </w:r>
            <w:r w:rsidR="00FC0D8D">
              <w:t>Design Document (TDD)</w:t>
            </w:r>
          </w:p>
        </w:tc>
        <w:tc>
          <w:tcPr>
            <w:tcW w:w="2126" w:type="dxa"/>
          </w:tcPr>
          <w:p w14:paraId="79CB0062" w14:textId="77777777" w:rsidR="00AF0216" w:rsidRDefault="00AF0216"/>
        </w:tc>
        <w:tc>
          <w:tcPr>
            <w:tcW w:w="2879" w:type="dxa"/>
          </w:tcPr>
          <w:p w14:paraId="7BDAB6B2" w14:textId="77777777" w:rsidR="00AF0216" w:rsidRDefault="00AF0216"/>
        </w:tc>
        <w:tc>
          <w:tcPr>
            <w:tcW w:w="900" w:type="dxa"/>
          </w:tcPr>
          <w:p w14:paraId="109FB7B0" w14:textId="77777777" w:rsidR="00AF0216" w:rsidRDefault="00AF0216"/>
        </w:tc>
        <w:tc>
          <w:tcPr>
            <w:tcW w:w="1080" w:type="dxa"/>
          </w:tcPr>
          <w:p w14:paraId="5A569980" w14:textId="77777777" w:rsidR="00AF0216" w:rsidRDefault="00AF0216"/>
        </w:tc>
      </w:tr>
      <w:tr w:rsidR="008702AE" w14:paraId="4A5DD138" w14:textId="77777777" w:rsidTr="00DB5828">
        <w:tc>
          <w:tcPr>
            <w:tcW w:w="3365" w:type="dxa"/>
          </w:tcPr>
          <w:p w14:paraId="438D592D" w14:textId="7AB38126" w:rsidR="008702AE" w:rsidRDefault="00616345">
            <w:r>
              <w:t>TEST Case</w:t>
            </w:r>
            <w:r w:rsidR="00DC7DD4">
              <w:t xml:space="preserve"> Document </w:t>
            </w:r>
          </w:p>
        </w:tc>
        <w:tc>
          <w:tcPr>
            <w:tcW w:w="2126" w:type="dxa"/>
          </w:tcPr>
          <w:p w14:paraId="20A2EF49" w14:textId="77777777" w:rsidR="008702AE" w:rsidRDefault="008702AE"/>
        </w:tc>
        <w:tc>
          <w:tcPr>
            <w:tcW w:w="2879" w:type="dxa"/>
          </w:tcPr>
          <w:p w14:paraId="25C2987D" w14:textId="77777777" w:rsidR="008702AE" w:rsidRDefault="008702AE"/>
        </w:tc>
        <w:tc>
          <w:tcPr>
            <w:tcW w:w="900" w:type="dxa"/>
          </w:tcPr>
          <w:p w14:paraId="3560CC80" w14:textId="77777777" w:rsidR="008702AE" w:rsidRDefault="008702AE"/>
        </w:tc>
        <w:tc>
          <w:tcPr>
            <w:tcW w:w="1080" w:type="dxa"/>
          </w:tcPr>
          <w:p w14:paraId="5D922337" w14:textId="77777777" w:rsidR="008702AE" w:rsidRDefault="008702AE"/>
        </w:tc>
      </w:tr>
      <w:tr w:rsidR="00AF0216" w14:paraId="7B55D47A" w14:textId="77777777" w:rsidTr="00DB5828">
        <w:tc>
          <w:tcPr>
            <w:tcW w:w="3365" w:type="dxa"/>
          </w:tcPr>
          <w:p w14:paraId="3EB9D7EB" w14:textId="0FC30F39" w:rsidR="00AF0216" w:rsidRDefault="00AF0216">
            <w:r>
              <w:t>QA Review</w:t>
            </w:r>
            <w:r w:rsidR="008702AE">
              <w:t xml:space="preserve"> Document</w:t>
            </w:r>
          </w:p>
        </w:tc>
        <w:tc>
          <w:tcPr>
            <w:tcW w:w="2126" w:type="dxa"/>
          </w:tcPr>
          <w:p w14:paraId="7A9D31AD" w14:textId="77777777" w:rsidR="00AF0216" w:rsidRDefault="00AF0216"/>
        </w:tc>
        <w:tc>
          <w:tcPr>
            <w:tcW w:w="2879" w:type="dxa"/>
          </w:tcPr>
          <w:p w14:paraId="7B87BBD8" w14:textId="77777777" w:rsidR="00AF0216" w:rsidRDefault="00AF0216"/>
        </w:tc>
        <w:tc>
          <w:tcPr>
            <w:tcW w:w="900" w:type="dxa"/>
          </w:tcPr>
          <w:p w14:paraId="213E535E" w14:textId="77777777" w:rsidR="00AF0216" w:rsidRDefault="00AF0216"/>
        </w:tc>
        <w:tc>
          <w:tcPr>
            <w:tcW w:w="1080" w:type="dxa"/>
          </w:tcPr>
          <w:p w14:paraId="6F110766" w14:textId="77777777" w:rsidR="00AF0216" w:rsidRDefault="00AF0216"/>
        </w:tc>
      </w:tr>
    </w:tbl>
    <w:p w14:paraId="26C5596A" w14:textId="77777777" w:rsidR="00AF0216" w:rsidRDefault="00AF0216"/>
    <w:p w14:paraId="7C03EC2E" w14:textId="77777777" w:rsidR="00AF0216" w:rsidRDefault="00AF0216">
      <w:pPr>
        <w:ind w:left="360"/>
        <w:rPr>
          <w:b/>
          <w:sz w:val="28"/>
        </w:rPr>
      </w:pPr>
      <w:r>
        <w:rPr>
          <w:b/>
          <w:sz w:val="28"/>
        </w:rPr>
        <w:t>Files:</w:t>
      </w:r>
    </w:p>
    <w:p w14:paraId="3D889526" w14:textId="77777777" w:rsidR="00AF0216" w:rsidRDefault="00AF0216"/>
    <w:tbl>
      <w:tblPr>
        <w:tblW w:w="10350" w:type="dxa"/>
        <w:tblInd w:w="7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10"/>
        <w:gridCol w:w="3240"/>
        <w:gridCol w:w="1080"/>
        <w:gridCol w:w="2340"/>
        <w:gridCol w:w="900"/>
        <w:gridCol w:w="1080"/>
      </w:tblGrid>
      <w:tr w:rsidR="00AF0216" w14:paraId="6C5A09FB" w14:textId="77777777">
        <w:tc>
          <w:tcPr>
            <w:tcW w:w="1710" w:type="dxa"/>
          </w:tcPr>
          <w:p w14:paraId="3BCEB722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Name</w:t>
            </w:r>
          </w:p>
        </w:tc>
        <w:tc>
          <w:tcPr>
            <w:tcW w:w="3240" w:type="dxa"/>
          </w:tcPr>
          <w:p w14:paraId="04547583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Object Name</w:t>
            </w:r>
          </w:p>
        </w:tc>
        <w:tc>
          <w:tcPr>
            <w:tcW w:w="1080" w:type="dxa"/>
          </w:tcPr>
          <w:p w14:paraId="372CD41E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Object Type</w:t>
            </w:r>
          </w:p>
        </w:tc>
        <w:tc>
          <w:tcPr>
            <w:tcW w:w="2340" w:type="dxa"/>
          </w:tcPr>
          <w:p w14:paraId="4DD25F36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Path</w:t>
            </w:r>
          </w:p>
        </w:tc>
        <w:tc>
          <w:tcPr>
            <w:tcW w:w="900" w:type="dxa"/>
          </w:tcPr>
          <w:p w14:paraId="1A9B6C11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File Version</w:t>
            </w:r>
          </w:p>
        </w:tc>
        <w:tc>
          <w:tcPr>
            <w:tcW w:w="1080" w:type="dxa"/>
          </w:tcPr>
          <w:p w14:paraId="578D8CA9" w14:textId="77777777" w:rsidR="00AF0216" w:rsidRDefault="00AF0216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0216" w14:paraId="2EC9348F" w14:textId="77777777">
        <w:tc>
          <w:tcPr>
            <w:tcW w:w="1710" w:type="dxa"/>
          </w:tcPr>
          <w:p w14:paraId="553DD32D" w14:textId="12D6BCF1" w:rsidR="00AF0216" w:rsidRDefault="00321639">
            <w:r w:rsidRPr="00321639">
              <w:t>OIC Export (.</w:t>
            </w:r>
            <w:proofErr w:type="spellStart"/>
            <w:r w:rsidRPr="00321639">
              <w:t>iar</w:t>
            </w:r>
            <w:proofErr w:type="spellEnd"/>
            <w:r>
              <w:t>)</w:t>
            </w:r>
          </w:p>
        </w:tc>
        <w:tc>
          <w:tcPr>
            <w:tcW w:w="3240" w:type="dxa"/>
          </w:tcPr>
          <w:p w14:paraId="3FDB3BE4" w14:textId="77777777" w:rsidR="00AF0216" w:rsidRDefault="00AF0216"/>
        </w:tc>
        <w:tc>
          <w:tcPr>
            <w:tcW w:w="1080" w:type="dxa"/>
          </w:tcPr>
          <w:p w14:paraId="58956BCC" w14:textId="77777777" w:rsidR="00AF0216" w:rsidRDefault="00AF0216"/>
        </w:tc>
        <w:tc>
          <w:tcPr>
            <w:tcW w:w="2340" w:type="dxa"/>
          </w:tcPr>
          <w:p w14:paraId="7755665E" w14:textId="77777777" w:rsidR="00AF0216" w:rsidRDefault="00AF0216"/>
        </w:tc>
        <w:tc>
          <w:tcPr>
            <w:tcW w:w="900" w:type="dxa"/>
          </w:tcPr>
          <w:p w14:paraId="22452E9E" w14:textId="77777777" w:rsidR="00AF0216" w:rsidRDefault="00AF0216"/>
        </w:tc>
        <w:tc>
          <w:tcPr>
            <w:tcW w:w="1080" w:type="dxa"/>
          </w:tcPr>
          <w:p w14:paraId="531A30A6" w14:textId="77777777" w:rsidR="00AF0216" w:rsidRDefault="00AF0216"/>
        </w:tc>
      </w:tr>
      <w:tr w:rsidR="00AF0216" w14:paraId="0574F1C2" w14:textId="77777777">
        <w:tc>
          <w:tcPr>
            <w:tcW w:w="1710" w:type="dxa"/>
          </w:tcPr>
          <w:p w14:paraId="77F22D22" w14:textId="77777777" w:rsidR="00AF0216" w:rsidRDefault="00AF0216"/>
        </w:tc>
        <w:tc>
          <w:tcPr>
            <w:tcW w:w="3240" w:type="dxa"/>
          </w:tcPr>
          <w:p w14:paraId="20BA73BB" w14:textId="77777777" w:rsidR="00AF0216" w:rsidRDefault="00AF0216"/>
        </w:tc>
        <w:tc>
          <w:tcPr>
            <w:tcW w:w="1080" w:type="dxa"/>
          </w:tcPr>
          <w:p w14:paraId="2BF68282" w14:textId="77777777" w:rsidR="00AF0216" w:rsidRDefault="00AF0216"/>
        </w:tc>
        <w:tc>
          <w:tcPr>
            <w:tcW w:w="2340" w:type="dxa"/>
          </w:tcPr>
          <w:p w14:paraId="2AF98A32" w14:textId="77777777" w:rsidR="00AF0216" w:rsidRDefault="00AF0216"/>
        </w:tc>
        <w:tc>
          <w:tcPr>
            <w:tcW w:w="900" w:type="dxa"/>
          </w:tcPr>
          <w:p w14:paraId="42377941" w14:textId="77777777" w:rsidR="00AF0216" w:rsidRDefault="00AF0216"/>
        </w:tc>
        <w:tc>
          <w:tcPr>
            <w:tcW w:w="1080" w:type="dxa"/>
          </w:tcPr>
          <w:p w14:paraId="65338B54" w14:textId="77777777" w:rsidR="00AF0216" w:rsidRDefault="00AF0216"/>
        </w:tc>
      </w:tr>
    </w:tbl>
    <w:p w14:paraId="180CE6D4" w14:textId="77777777" w:rsidR="00AF0216" w:rsidRDefault="00AF0216">
      <w:pPr>
        <w:sectPr w:rsidR="00AF0216">
          <w:headerReference w:type="default" r:id="rId9"/>
          <w:footerReference w:type="default" r:id="rId10"/>
          <w:pgSz w:w="12240" w:h="15840" w:code="1"/>
          <w:pgMar w:top="720" w:right="720" w:bottom="720" w:left="720" w:header="720" w:footer="720" w:gutter="0"/>
          <w:cols w:space="720"/>
          <w:formProt w:val="0"/>
        </w:sectPr>
      </w:pPr>
    </w:p>
    <w:p w14:paraId="420006F1" w14:textId="77777777" w:rsidR="00AF0216" w:rsidRDefault="00AF0216"/>
    <w:p w14:paraId="161720AC" w14:textId="053621B5" w:rsidR="00AF0216" w:rsidRDefault="00AF0216">
      <w:pPr>
        <w:pStyle w:val="Heading4"/>
      </w:pPr>
      <w:r>
        <w:t>Section 1</w:t>
      </w:r>
      <w:r w:rsidR="00C1298B">
        <w:t>: Integration</w:t>
      </w:r>
      <w:r w:rsidR="00B33662">
        <w:t xml:space="preserve"> Design Review</w:t>
      </w:r>
    </w:p>
    <w:p w14:paraId="104D2727" w14:textId="77777777" w:rsidR="00AF0216" w:rsidRDefault="00AF0216">
      <w:pPr>
        <w:rPr>
          <w:b/>
          <w:sz w:val="24"/>
        </w:rPr>
      </w:pPr>
    </w:p>
    <w:p w14:paraId="7AE3AD46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0B7B59C8" w14:textId="77777777" w:rsidR="00AF0216" w:rsidRDefault="00AF0216"/>
    <w:tbl>
      <w:tblPr>
        <w:tblW w:w="104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7DADF26B" w14:textId="77777777" w:rsidTr="00093FD8">
        <w:tc>
          <w:tcPr>
            <w:tcW w:w="5292" w:type="dxa"/>
          </w:tcPr>
          <w:p w14:paraId="1630112B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4D0F6B59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63960F2B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0ED0DCA9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75EE0003" w14:textId="77777777" w:rsidTr="00093FD8">
        <w:tc>
          <w:tcPr>
            <w:tcW w:w="5292" w:type="dxa"/>
          </w:tcPr>
          <w:p w14:paraId="1539E776" w14:textId="4FC3B300" w:rsidR="00AF0216" w:rsidRDefault="00320A0C">
            <w:r w:rsidRPr="00320A0C">
              <w:t xml:space="preserve">Does the integration name </w:t>
            </w:r>
            <w:r w:rsidR="0002043C">
              <w:t xml:space="preserve">align with naming </w:t>
            </w:r>
            <w:r w:rsidRPr="00320A0C">
              <w:t>standards?</w:t>
            </w:r>
          </w:p>
        </w:tc>
        <w:tc>
          <w:tcPr>
            <w:tcW w:w="378" w:type="dxa"/>
          </w:tcPr>
          <w:p w14:paraId="6971659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E5450B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3AA438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3C05CF78" w14:textId="77777777" w:rsidTr="00093FD8">
        <w:tc>
          <w:tcPr>
            <w:tcW w:w="5292" w:type="dxa"/>
          </w:tcPr>
          <w:p w14:paraId="46836F19" w14:textId="5C419CA0" w:rsidR="00AF0216" w:rsidRDefault="00954A4D">
            <w:r>
              <w:t xml:space="preserve">Does the integration name </w:t>
            </w:r>
            <w:r w:rsidR="00A56000">
              <w:t>address</w:t>
            </w:r>
            <w:r w:rsidR="00290B11">
              <w:t xml:space="preserve"> the</w:t>
            </w:r>
            <w:r w:rsidR="00A56000">
              <w:t xml:space="preserve"> </w:t>
            </w:r>
            <w:r w:rsidR="000A359A">
              <w:t>business purpose?</w:t>
            </w:r>
          </w:p>
        </w:tc>
        <w:tc>
          <w:tcPr>
            <w:tcW w:w="378" w:type="dxa"/>
          </w:tcPr>
          <w:p w14:paraId="3B49DD3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BB927C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936F29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883537A" w14:textId="77777777" w:rsidTr="00093FD8">
        <w:tc>
          <w:tcPr>
            <w:tcW w:w="5292" w:type="dxa"/>
          </w:tcPr>
          <w:p w14:paraId="45F4FA0C" w14:textId="25483692" w:rsidR="00AF0216" w:rsidRDefault="00AF0216">
            <w:r>
              <w:t xml:space="preserve">Does </w:t>
            </w:r>
            <w:r w:rsidR="008C1D9E">
              <w:t xml:space="preserve">The integration Versioning </w:t>
            </w:r>
            <w:r w:rsidR="00CF4DE1">
              <w:t>Defined Properly</w:t>
            </w:r>
            <w:r>
              <w:t>?</w:t>
            </w:r>
          </w:p>
        </w:tc>
        <w:tc>
          <w:tcPr>
            <w:tcW w:w="378" w:type="dxa"/>
          </w:tcPr>
          <w:p w14:paraId="622974D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B73B40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0CDF6D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5F0FF98" w14:textId="77777777" w:rsidTr="00093FD8">
        <w:tc>
          <w:tcPr>
            <w:tcW w:w="5292" w:type="dxa"/>
          </w:tcPr>
          <w:p w14:paraId="312619BB" w14:textId="6FFE9C9C" w:rsidR="00AF0216" w:rsidRDefault="00123A45">
            <w:r>
              <w:t xml:space="preserve">Does integration description added in </w:t>
            </w:r>
            <w:r w:rsidR="00956852">
              <w:t>Integration level</w:t>
            </w:r>
            <w:r w:rsidR="00AF0216">
              <w:t>?</w:t>
            </w:r>
          </w:p>
        </w:tc>
        <w:tc>
          <w:tcPr>
            <w:tcW w:w="378" w:type="dxa"/>
          </w:tcPr>
          <w:p w14:paraId="1DB5ED6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7626E4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62D610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349ACA1" w14:textId="77777777" w:rsidTr="00093FD8">
        <w:tc>
          <w:tcPr>
            <w:tcW w:w="5292" w:type="dxa"/>
          </w:tcPr>
          <w:p w14:paraId="198A5C30" w14:textId="4108AE04" w:rsidR="00AF0216" w:rsidRDefault="004B3FCF">
            <w:r>
              <w:t>Is the selected</w:t>
            </w:r>
            <w:r w:rsidR="00EA2453">
              <w:t xml:space="preserve"> Integration pattern suitable </w:t>
            </w:r>
            <w:r w:rsidR="00AD39D3">
              <w:t>and</w:t>
            </w:r>
            <w:r w:rsidR="00EA2453">
              <w:t xml:space="preserve"> justified </w:t>
            </w:r>
            <w:r w:rsidR="00AD39D3">
              <w:t xml:space="preserve">for </w:t>
            </w:r>
            <w:r w:rsidR="00EA2453">
              <w:t>the business solution?</w:t>
            </w:r>
          </w:p>
        </w:tc>
        <w:tc>
          <w:tcPr>
            <w:tcW w:w="378" w:type="dxa"/>
          </w:tcPr>
          <w:p w14:paraId="6BFF5B7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E65407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D66294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37B6963" w14:textId="77777777" w:rsidTr="00093FD8">
        <w:tc>
          <w:tcPr>
            <w:tcW w:w="5292" w:type="dxa"/>
          </w:tcPr>
          <w:p w14:paraId="1C708CA9" w14:textId="09919A4D" w:rsidR="00AF0216" w:rsidRDefault="00B8795A">
            <w:r>
              <w:t xml:space="preserve">Does integration </w:t>
            </w:r>
            <w:r w:rsidR="00D80D01">
              <w:t>have</w:t>
            </w:r>
            <w:r>
              <w:t xml:space="preserve"> any hardcoded URL’s </w:t>
            </w:r>
            <w:r w:rsidR="00177BE9">
              <w:t>or credentials</w:t>
            </w:r>
            <w:r w:rsidR="00AF0216">
              <w:t>?</w:t>
            </w:r>
          </w:p>
        </w:tc>
        <w:tc>
          <w:tcPr>
            <w:tcW w:w="378" w:type="dxa"/>
          </w:tcPr>
          <w:p w14:paraId="24D0DFA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C20BC3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EE287A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E8E872E" w14:textId="77777777" w:rsidTr="00093FD8">
        <w:tc>
          <w:tcPr>
            <w:tcW w:w="5292" w:type="dxa"/>
          </w:tcPr>
          <w:p w14:paraId="5086D2A1" w14:textId="77087623" w:rsidR="00AF0216" w:rsidRDefault="00836DFE">
            <w:r>
              <w:t xml:space="preserve">Is Proper tracking </w:t>
            </w:r>
            <w:r w:rsidR="00903BBB">
              <w:t>defined for the integrations</w:t>
            </w:r>
            <w:r w:rsidR="00AF0216">
              <w:t>?</w:t>
            </w:r>
          </w:p>
        </w:tc>
        <w:tc>
          <w:tcPr>
            <w:tcW w:w="378" w:type="dxa"/>
          </w:tcPr>
          <w:p w14:paraId="5F4B584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885B9C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D353DB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9041237" w14:textId="77777777" w:rsidTr="00093FD8">
        <w:tc>
          <w:tcPr>
            <w:tcW w:w="5292" w:type="dxa"/>
          </w:tcPr>
          <w:p w14:paraId="2CE4AB95" w14:textId="691C4FFB" w:rsidR="00AF0216" w:rsidRDefault="00734DBE">
            <w:r>
              <w:t>Is integration placed in the correct folder structure or project</w:t>
            </w:r>
            <w:r w:rsidR="00AF0216">
              <w:t>?</w:t>
            </w:r>
          </w:p>
        </w:tc>
        <w:tc>
          <w:tcPr>
            <w:tcW w:w="378" w:type="dxa"/>
          </w:tcPr>
          <w:p w14:paraId="5B972BA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171715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815024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1DFF85D" w14:textId="77777777" w:rsidTr="00093FD8">
        <w:tc>
          <w:tcPr>
            <w:tcW w:w="5292" w:type="dxa"/>
          </w:tcPr>
          <w:p w14:paraId="1C3B8DF7" w14:textId="4E4052CA" w:rsidR="00AF0216" w:rsidRDefault="0002043C">
            <w:r>
              <w:t>Are lookups used instead of hardcoding?</w:t>
            </w:r>
          </w:p>
        </w:tc>
        <w:tc>
          <w:tcPr>
            <w:tcW w:w="378" w:type="dxa"/>
          </w:tcPr>
          <w:p w14:paraId="33C2093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5E907B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7DA6EF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4505E3B" w14:textId="77777777" w:rsidTr="00093FD8">
        <w:tc>
          <w:tcPr>
            <w:tcW w:w="5292" w:type="dxa"/>
          </w:tcPr>
          <w:p w14:paraId="2847BA37" w14:textId="71AE73DA" w:rsidR="00AF0216" w:rsidRDefault="00093FD8">
            <w:r>
              <w:t xml:space="preserve">Integration </w:t>
            </w:r>
            <w:r w:rsidR="00BB4454">
              <w:t>reusable</w:t>
            </w:r>
            <w:r>
              <w:t>?</w:t>
            </w:r>
          </w:p>
        </w:tc>
        <w:tc>
          <w:tcPr>
            <w:tcW w:w="378" w:type="dxa"/>
          </w:tcPr>
          <w:p w14:paraId="62BF8CD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98A410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7ECD91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A113540" w14:textId="77777777" w:rsidTr="00093FD8">
        <w:tc>
          <w:tcPr>
            <w:tcW w:w="5292" w:type="dxa"/>
          </w:tcPr>
          <w:p w14:paraId="2A3BDD6B" w14:textId="53D53B6B" w:rsidR="00AF0216" w:rsidRDefault="00BB4454">
            <w:r>
              <w:t>Is Orchestration justified, or could it be simplified?</w:t>
            </w:r>
          </w:p>
        </w:tc>
        <w:tc>
          <w:tcPr>
            <w:tcW w:w="378" w:type="dxa"/>
          </w:tcPr>
          <w:p w14:paraId="55AA1F7F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A872BDE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EAAD098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CDE06A7" w14:textId="77777777" w:rsidTr="00093FD8">
        <w:tc>
          <w:tcPr>
            <w:tcW w:w="5292" w:type="dxa"/>
          </w:tcPr>
          <w:p w14:paraId="3134D6E1" w14:textId="0D22B8F7" w:rsidR="00AF0216" w:rsidRDefault="00AF0216"/>
        </w:tc>
        <w:tc>
          <w:tcPr>
            <w:tcW w:w="378" w:type="dxa"/>
          </w:tcPr>
          <w:p w14:paraId="53244E87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2E57440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7A9819C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C651F56" w14:textId="77777777" w:rsidTr="00093FD8">
        <w:tc>
          <w:tcPr>
            <w:tcW w:w="5292" w:type="dxa"/>
          </w:tcPr>
          <w:p w14:paraId="5CB20B5C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356AA85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7C88B8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39DEBA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6E6FE148" w14:textId="77777777" w:rsidR="00AF0216" w:rsidRDefault="00AF0216"/>
    <w:p w14:paraId="55228C74" w14:textId="77777777" w:rsidR="00AF0216" w:rsidRDefault="00AF0216"/>
    <w:p w14:paraId="29731D60" w14:textId="30D71F3C" w:rsidR="00AF0216" w:rsidRDefault="00AF0216">
      <w:pPr>
        <w:pStyle w:val="Heading4"/>
      </w:pPr>
      <w:r>
        <w:t xml:space="preserve">Section 2: </w:t>
      </w:r>
      <w:r w:rsidR="000D6C1D">
        <w:t>Connections &amp; Security</w:t>
      </w:r>
    </w:p>
    <w:p w14:paraId="403AC08B" w14:textId="77777777" w:rsidR="00AF0216" w:rsidRDefault="00AF0216">
      <w:pPr>
        <w:rPr>
          <w:b/>
          <w:sz w:val="24"/>
        </w:rPr>
      </w:pPr>
    </w:p>
    <w:p w14:paraId="28F97814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05805A1B" w14:textId="77777777" w:rsidR="00AF0216" w:rsidRDefault="00AF0216"/>
    <w:tbl>
      <w:tblPr>
        <w:tblW w:w="104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310C42BA" w14:textId="77777777" w:rsidTr="00AE5DA0">
        <w:tc>
          <w:tcPr>
            <w:tcW w:w="5292" w:type="dxa"/>
          </w:tcPr>
          <w:p w14:paraId="280D722F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26E24DA4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52C95AE1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11B03C76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7C229306" w14:textId="77777777" w:rsidTr="00AE5DA0">
        <w:tc>
          <w:tcPr>
            <w:tcW w:w="5292" w:type="dxa"/>
          </w:tcPr>
          <w:p w14:paraId="3E689477" w14:textId="5DA86AE2" w:rsidR="00AF0216" w:rsidRDefault="00AF0216">
            <w:r>
              <w:t>Do</w:t>
            </w:r>
            <w:r w:rsidR="003572C6">
              <w:t>es</w:t>
            </w:r>
            <w:r>
              <w:t xml:space="preserve"> </w:t>
            </w:r>
            <w:r w:rsidR="003572C6">
              <w:t xml:space="preserve">the </w:t>
            </w:r>
            <w:r w:rsidR="00494A51">
              <w:t xml:space="preserve">connection name </w:t>
            </w:r>
            <w:proofErr w:type="gramStart"/>
            <w:r w:rsidR="00494A51">
              <w:t>follows</w:t>
            </w:r>
            <w:proofErr w:type="gramEnd"/>
            <w:r w:rsidR="006832E1">
              <w:t xml:space="preserve"> naming</w:t>
            </w:r>
            <w:r w:rsidR="00494A51">
              <w:t xml:space="preserve"> </w:t>
            </w:r>
            <w:r w:rsidR="00352901">
              <w:t>standards</w:t>
            </w:r>
            <w:r>
              <w:t>?</w:t>
            </w:r>
          </w:p>
        </w:tc>
        <w:tc>
          <w:tcPr>
            <w:tcW w:w="378" w:type="dxa"/>
          </w:tcPr>
          <w:p w14:paraId="4D146A3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33C1A7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3D060E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0BAB6CE" w14:textId="77777777" w:rsidTr="00AE5DA0">
        <w:tc>
          <w:tcPr>
            <w:tcW w:w="5292" w:type="dxa"/>
          </w:tcPr>
          <w:p w14:paraId="556F38DA" w14:textId="4A88C86E" w:rsidR="00AF0216" w:rsidRDefault="00B46D10">
            <w:r>
              <w:t xml:space="preserve">Did the connection </w:t>
            </w:r>
            <w:proofErr w:type="gramStart"/>
            <w:r>
              <w:t>used</w:t>
            </w:r>
            <w:proofErr w:type="gramEnd"/>
            <w:r>
              <w:t xml:space="preserve"> appropriate authentication method? </w:t>
            </w:r>
            <w:r w:rsidR="00E3121B">
              <w:t>(</w:t>
            </w:r>
            <w:r w:rsidR="00965863">
              <w:t>Like O</w:t>
            </w:r>
            <w:r w:rsidR="00E3121B">
              <w:t>Auth</w:t>
            </w:r>
            <w:r w:rsidR="00965863">
              <w:t>/Basic/</w:t>
            </w:r>
            <w:r w:rsidR="00E3121B">
              <w:t>API Key)</w:t>
            </w:r>
          </w:p>
        </w:tc>
        <w:tc>
          <w:tcPr>
            <w:tcW w:w="378" w:type="dxa"/>
          </w:tcPr>
          <w:p w14:paraId="26E4DDC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51D32A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C2CE0D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13B5910" w14:textId="77777777" w:rsidTr="00AE5DA0">
        <w:tc>
          <w:tcPr>
            <w:tcW w:w="5292" w:type="dxa"/>
          </w:tcPr>
          <w:p w14:paraId="3603CBBD" w14:textId="681C50B0" w:rsidR="00AF0216" w:rsidRDefault="002060B6">
            <w:r>
              <w:t>Did connections have hardcoded credentials</w:t>
            </w:r>
            <w:r w:rsidR="00AF0216">
              <w:t>?</w:t>
            </w:r>
          </w:p>
        </w:tc>
        <w:tc>
          <w:tcPr>
            <w:tcW w:w="378" w:type="dxa"/>
          </w:tcPr>
          <w:p w14:paraId="4AABCF6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C406FA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F08D76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24941BE" w14:textId="77777777" w:rsidTr="00AE5DA0">
        <w:tc>
          <w:tcPr>
            <w:tcW w:w="5292" w:type="dxa"/>
          </w:tcPr>
          <w:p w14:paraId="3CD496D3" w14:textId="03C8517F" w:rsidR="00AF0216" w:rsidRDefault="00AF6402">
            <w:r>
              <w:t xml:space="preserve">Does the security policies are added </w:t>
            </w:r>
            <w:r w:rsidR="0009342C">
              <w:t>for each connection</w:t>
            </w:r>
            <w:r w:rsidR="00AF0216">
              <w:t>?</w:t>
            </w:r>
          </w:p>
        </w:tc>
        <w:tc>
          <w:tcPr>
            <w:tcW w:w="378" w:type="dxa"/>
          </w:tcPr>
          <w:p w14:paraId="42AAF89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40F8DD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3C0B0B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60E0FCA" w14:textId="77777777" w:rsidTr="00AE5DA0">
        <w:tc>
          <w:tcPr>
            <w:tcW w:w="5292" w:type="dxa"/>
          </w:tcPr>
          <w:p w14:paraId="6F6BCBE5" w14:textId="3910D19D" w:rsidR="00AF0216" w:rsidRDefault="000C1E1A">
            <w:r>
              <w:t xml:space="preserve">For third party connection SSL </w:t>
            </w:r>
            <w:r w:rsidR="000F0111">
              <w:t>Certification validated for expiry</w:t>
            </w:r>
            <w:r w:rsidR="00AF0216">
              <w:t>?</w:t>
            </w:r>
          </w:p>
        </w:tc>
        <w:tc>
          <w:tcPr>
            <w:tcW w:w="378" w:type="dxa"/>
          </w:tcPr>
          <w:p w14:paraId="157A010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4867F0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6C3F15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F7CA14F" w14:textId="77777777" w:rsidTr="00AE5DA0">
        <w:tc>
          <w:tcPr>
            <w:tcW w:w="5292" w:type="dxa"/>
          </w:tcPr>
          <w:p w14:paraId="34807DEB" w14:textId="228DFF4F" w:rsidR="00AF0216" w:rsidRDefault="00AF0216"/>
        </w:tc>
        <w:tc>
          <w:tcPr>
            <w:tcW w:w="378" w:type="dxa"/>
          </w:tcPr>
          <w:p w14:paraId="406B696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3B8584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21EB7C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B6B65EA" w14:textId="77777777" w:rsidTr="00AE5DA0">
        <w:tc>
          <w:tcPr>
            <w:tcW w:w="5292" w:type="dxa"/>
          </w:tcPr>
          <w:p w14:paraId="0F7603A7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3D76DBB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3D797E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0EA668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72318FEE" w14:textId="77777777" w:rsidR="00AF0216" w:rsidRDefault="00AF0216"/>
    <w:p w14:paraId="726B9A10" w14:textId="77777777" w:rsidR="00AF0216" w:rsidRDefault="00AF0216">
      <w:r>
        <w:br w:type="page"/>
      </w:r>
    </w:p>
    <w:p w14:paraId="76DAD521" w14:textId="575A6BF2" w:rsidR="00733FDD" w:rsidRDefault="00733FDD" w:rsidP="00733FDD">
      <w:pPr>
        <w:pStyle w:val="Heading4"/>
      </w:pPr>
      <w:r>
        <w:lastRenderedPageBreak/>
        <w:t>Section 3</w:t>
      </w:r>
      <w:proofErr w:type="gramStart"/>
      <w:r>
        <w:t xml:space="preserve">:  </w:t>
      </w:r>
      <w:r w:rsidRPr="00733FDD">
        <w:t>Lookups</w:t>
      </w:r>
      <w:proofErr w:type="gramEnd"/>
      <w:r w:rsidRPr="00733FDD">
        <w:t xml:space="preserve"> &amp; Cross-Reference</w:t>
      </w:r>
    </w:p>
    <w:p w14:paraId="442F5656" w14:textId="77777777" w:rsidR="00733FDD" w:rsidRDefault="00733FDD" w:rsidP="00733FDD">
      <w:pPr>
        <w:rPr>
          <w:b/>
          <w:sz w:val="24"/>
        </w:rPr>
      </w:pPr>
    </w:p>
    <w:p w14:paraId="67100B1D" w14:textId="77777777" w:rsidR="00733FDD" w:rsidRDefault="00733FDD" w:rsidP="00733FDD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6D874A9F" w14:textId="77777777" w:rsidR="00733FDD" w:rsidRDefault="00733FDD" w:rsidP="00733FDD"/>
    <w:tbl>
      <w:tblPr>
        <w:tblW w:w="104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733FDD" w14:paraId="3B37F872" w14:textId="77777777" w:rsidTr="00733FDD">
        <w:tc>
          <w:tcPr>
            <w:tcW w:w="5292" w:type="dxa"/>
          </w:tcPr>
          <w:p w14:paraId="7A46B5F6" w14:textId="2948DC2A" w:rsidR="00733FDD" w:rsidRDefault="00733FDD" w:rsidP="00733FD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05BF967B" w14:textId="205D66AE" w:rsidR="00733FDD" w:rsidRDefault="00733FDD" w:rsidP="00733FD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21FCA6C1" w14:textId="33945AF8" w:rsidR="00733FDD" w:rsidRDefault="00733FDD" w:rsidP="00733FD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74960B2F" w14:textId="13EB6CCF" w:rsidR="00733FDD" w:rsidRDefault="00733FDD" w:rsidP="00733FD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733FDD" w14:paraId="129A4086" w14:textId="77777777" w:rsidTr="00733FDD">
        <w:tc>
          <w:tcPr>
            <w:tcW w:w="5292" w:type="dxa"/>
          </w:tcPr>
          <w:p w14:paraId="6D42F651" w14:textId="0213F2AC" w:rsidR="00733FDD" w:rsidRDefault="00733FDD" w:rsidP="00733FDD">
            <w:r>
              <w:rPr>
                <w:lang w:val="en-IN"/>
              </w:rPr>
              <w:t>Are lookup names conforming to naming standards?</w:t>
            </w:r>
          </w:p>
        </w:tc>
        <w:tc>
          <w:tcPr>
            <w:tcW w:w="378" w:type="dxa"/>
          </w:tcPr>
          <w:p w14:paraId="3CF07783" w14:textId="18D91602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025C09E" w14:textId="1007B0D9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35B5A0B" w14:textId="455EBE65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7D155126" w14:textId="77777777" w:rsidTr="00733FDD">
        <w:tc>
          <w:tcPr>
            <w:tcW w:w="5292" w:type="dxa"/>
          </w:tcPr>
          <w:p w14:paraId="42AA1724" w14:textId="47B04954" w:rsidR="00733FDD" w:rsidRDefault="00733FDD" w:rsidP="00733FDD">
            <w:r>
              <w:rPr>
                <w:lang w:val="en-IN"/>
              </w:rPr>
              <w:t>Is the lookup placed in the appropriate folder?</w:t>
            </w:r>
          </w:p>
        </w:tc>
        <w:tc>
          <w:tcPr>
            <w:tcW w:w="378" w:type="dxa"/>
          </w:tcPr>
          <w:p w14:paraId="12469E57" w14:textId="1F8B9E24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A35366A" w14:textId="5A5EC132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6754CF0" w14:textId="61D5F155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1A046FB3" w14:textId="77777777" w:rsidTr="00733FDD">
        <w:tc>
          <w:tcPr>
            <w:tcW w:w="5292" w:type="dxa"/>
          </w:tcPr>
          <w:p w14:paraId="35D72753" w14:textId="52AD8941" w:rsidR="00733FDD" w:rsidRDefault="00733FDD" w:rsidP="00733FDD">
            <w:r>
              <w:rPr>
                <w:lang w:val="en-IN"/>
              </w:rPr>
              <w:t>Are hard-coded values avoided and replaced with lookups where applicable?</w:t>
            </w:r>
          </w:p>
        </w:tc>
        <w:tc>
          <w:tcPr>
            <w:tcW w:w="378" w:type="dxa"/>
          </w:tcPr>
          <w:p w14:paraId="1A0C7332" w14:textId="0E02AA38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AAC090C" w14:textId="6120FBBA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4E400ED" w14:textId="674F61C5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782F1D04" w14:textId="77777777" w:rsidTr="00733FDD">
        <w:tc>
          <w:tcPr>
            <w:tcW w:w="5292" w:type="dxa"/>
          </w:tcPr>
          <w:p w14:paraId="373DD336" w14:textId="5C7C5D14" w:rsidR="00733FDD" w:rsidRDefault="00733FDD" w:rsidP="00733FDD">
            <w:r>
              <w:rPr>
                <w:lang w:val="en-IN"/>
              </w:rPr>
              <w:t>Are lookup values properly documented in the design document?</w:t>
            </w:r>
          </w:p>
        </w:tc>
        <w:tc>
          <w:tcPr>
            <w:tcW w:w="378" w:type="dxa"/>
          </w:tcPr>
          <w:p w14:paraId="59DC8666" w14:textId="1DAC9C95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C1CD157" w14:textId="4D4EA84D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897F216" w14:textId="319D4F8B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588F304D" w14:textId="77777777" w:rsidTr="00733FDD">
        <w:tc>
          <w:tcPr>
            <w:tcW w:w="5292" w:type="dxa"/>
          </w:tcPr>
          <w:p w14:paraId="4279195D" w14:textId="7F984B0E" w:rsidR="00733FDD" w:rsidRDefault="00733FDD" w:rsidP="00733FDD">
            <w:r>
              <w:rPr>
                <w:lang w:val="en-IN"/>
              </w:rPr>
              <w:t>Is there proper error handling for missing lookup or cross-reference values?</w:t>
            </w:r>
          </w:p>
        </w:tc>
        <w:tc>
          <w:tcPr>
            <w:tcW w:w="378" w:type="dxa"/>
          </w:tcPr>
          <w:p w14:paraId="3ACEE8D1" w14:textId="41F0CCF9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EC66036" w14:textId="2E50CDC2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B65B9A2" w14:textId="285C9AAA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2CF5DB8E" w14:textId="77777777" w:rsidTr="00733FDD">
        <w:tc>
          <w:tcPr>
            <w:tcW w:w="5292" w:type="dxa"/>
          </w:tcPr>
          <w:p w14:paraId="083CD983" w14:textId="17708DD1" w:rsidR="00733FDD" w:rsidRDefault="00733FDD" w:rsidP="00733FDD">
            <w:r>
              <w:rPr>
                <w:lang w:val="en-IN"/>
              </w:rPr>
              <w:t>Are lookups environment-independent (no environment-specific hardcoding)?</w:t>
            </w:r>
          </w:p>
        </w:tc>
        <w:tc>
          <w:tcPr>
            <w:tcW w:w="378" w:type="dxa"/>
          </w:tcPr>
          <w:p w14:paraId="21711A68" w14:textId="3601FF13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B0EDAE1" w14:textId="6240582E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3EFAE12" w14:textId="32689290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2B0C5F43" w14:textId="77777777" w:rsidTr="00733FDD">
        <w:tc>
          <w:tcPr>
            <w:tcW w:w="5292" w:type="dxa"/>
          </w:tcPr>
          <w:p w14:paraId="6EF4A974" w14:textId="4443F616" w:rsidR="00733FDD" w:rsidRDefault="00733FDD" w:rsidP="00733FDD">
            <w:r>
              <w:rPr>
                <w:lang w:val="en-IN"/>
              </w:rPr>
              <w:t>Has impact analysis been performed before modifying existing lookup values?</w:t>
            </w:r>
          </w:p>
        </w:tc>
        <w:tc>
          <w:tcPr>
            <w:tcW w:w="378" w:type="dxa"/>
          </w:tcPr>
          <w:p w14:paraId="3B15C34C" w14:textId="27C13A30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CF213B3" w14:textId="0CB59F0F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DEA92BD" w14:textId="59DD52E3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1A9F6DFB" w14:textId="77777777" w:rsidTr="00733FDD">
        <w:tc>
          <w:tcPr>
            <w:tcW w:w="5292" w:type="dxa"/>
          </w:tcPr>
          <w:p w14:paraId="14AF57E5" w14:textId="1AC1C5AE" w:rsidR="00733FDD" w:rsidRDefault="00733FDD" w:rsidP="00733FDD"/>
        </w:tc>
        <w:tc>
          <w:tcPr>
            <w:tcW w:w="378" w:type="dxa"/>
          </w:tcPr>
          <w:p w14:paraId="25CBBBC4" w14:textId="45276D42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3EF244C" w14:textId="0A2FE107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8504622" w14:textId="31C81469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57A07F0B" w14:textId="77777777" w:rsidTr="00733FDD">
        <w:tc>
          <w:tcPr>
            <w:tcW w:w="5292" w:type="dxa"/>
          </w:tcPr>
          <w:p w14:paraId="714AF1AD" w14:textId="63C3D7A9" w:rsidR="00733FDD" w:rsidRDefault="00733FDD" w:rsidP="00733FDD"/>
        </w:tc>
        <w:tc>
          <w:tcPr>
            <w:tcW w:w="378" w:type="dxa"/>
          </w:tcPr>
          <w:p w14:paraId="63265C3A" w14:textId="7706ED1F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1AD09F1" w14:textId="6FF954CF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6633977" w14:textId="2857D784" w:rsidR="00733FDD" w:rsidRDefault="00733FDD" w:rsidP="00733FDD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733FDD" w14:paraId="3300BF5C" w14:textId="77777777" w:rsidTr="00733FDD">
        <w:tc>
          <w:tcPr>
            <w:tcW w:w="5292" w:type="dxa"/>
          </w:tcPr>
          <w:p w14:paraId="4336A9BB" w14:textId="3979D924" w:rsidR="00733FDD" w:rsidRDefault="00733FDD" w:rsidP="00733FDD">
            <w:r>
              <w:t>Other?</w:t>
            </w:r>
          </w:p>
        </w:tc>
        <w:tc>
          <w:tcPr>
            <w:tcW w:w="378" w:type="dxa"/>
          </w:tcPr>
          <w:p w14:paraId="231A3185" w14:textId="20BFE8BF" w:rsidR="00733FDD" w:rsidRDefault="00733FDD" w:rsidP="00733FDD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EEA72D7" w14:textId="1B3A6077" w:rsidR="00733FDD" w:rsidRDefault="00733FDD" w:rsidP="00733FDD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3446C6F" w14:textId="181BEE4E" w:rsidR="00733FDD" w:rsidRDefault="00733FDD" w:rsidP="00733FDD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70001A59" w14:textId="77777777" w:rsidR="00733FDD" w:rsidRDefault="00733FDD" w:rsidP="00733FDD"/>
    <w:p w14:paraId="25025AB7" w14:textId="282144AD" w:rsidR="00AF0216" w:rsidRDefault="00AF0216">
      <w:pPr>
        <w:pStyle w:val="Heading4"/>
      </w:pPr>
      <w:r>
        <w:t xml:space="preserve">Section </w:t>
      </w:r>
      <w:r w:rsidR="00733FDD">
        <w:t>4</w:t>
      </w:r>
      <w:proofErr w:type="gramStart"/>
      <w:r>
        <w:t xml:space="preserve">:  </w:t>
      </w:r>
      <w:r w:rsidR="004858F8">
        <w:t>Orchestration</w:t>
      </w:r>
      <w:proofErr w:type="gramEnd"/>
      <w:r w:rsidR="000E7983">
        <w:t xml:space="preserve"> &amp; </w:t>
      </w:r>
      <w:r w:rsidR="00920BE0">
        <w:t>Mapping</w:t>
      </w:r>
    </w:p>
    <w:p w14:paraId="665EDE8B" w14:textId="77777777" w:rsidR="00AF0216" w:rsidRDefault="00AF0216">
      <w:pPr>
        <w:rPr>
          <w:b/>
          <w:sz w:val="24"/>
        </w:rPr>
      </w:pPr>
    </w:p>
    <w:p w14:paraId="608C5FF3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0449C4DF" w14:textId="77777777" w:rsidR="00AF0216" w:rsidRDefault="00AF0216"/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7C4B7C95" w14:textId="77777777">
        <w:tc>
          <w:tcPr>
            <w:tcW w:w="5292" w:type="dxa"/>
          </w:tcPr>
          <w:p w14:paraId="1D125F74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64E4A0B5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31F6291B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4B93B31F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2C45BC0D" w14:textId="77777777">
        <w:tc>
          <w:tcPr>
            <w:tcW w:w="5292" w:type="dxa"/>
          </w:tcPr>
          <w:p w14:paraId="76F7558A" w14:textId="53515C6F" w:rsidR="00AF0216" w:rsidRDefault="00301410">
            <w:r w:rsidRPr="00301410">
              <w:t>Did the integration modularize the business logic appropriately</w:t>
            </w:r>
            <w:r w:rsidR="00AF0216">
              <w:t>?</w:t>
            </w:r>
          </w:p>
        </w:tc>
        <w:tc>
          <w:tcPr>
            <w:tcW w:w="378" w:type="dxa"/>
          </w:tcPr>
          <w:p w14:paraId="0999814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100404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1AFB1D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E4B6471" w14:textId="77777777">
        <w:tc>
          <w:tcPr>
            <w:tcW w:w="5292" w:type="dxa"/>
          </w:tcPr>
          <w:p w14:paraId="0A4C14BE" w14:textId="0BDD73F9" w:rsidR="00AF0216" w:rsidRDefault="008F2183">
            <w:r w:rsidRPr="008F2183">
              <w:t>Are scope blocks used appropriately within the integration?</w:t>
            </w:r>
          </w:p>
        </w:tc>
        <w:tc>
          <w:tcPr>
            <w:tcW w:w="378" w:type="dxa"/>
          </w:tcPr>
          <w:p w14:paraId="23C4849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51F0D8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3563C1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944F69D" w14:textId="77777777">
        <w:tc>
          <w:tcPr>
            <w:tcW w:w="5292" w:type="dxa"/>
          </w:tcPr>
          <w:p w14:paraId="1D591E17" w14:textId="4495EEF8" w:rsidR="00AF0216" w:rsidRDefault="008F2183">
            <w:r w:rsidRPr="008F2183">
              <w:t>Are fault handlers implemented where required?</w:t>
            </w:r>
          </w:p>
        </w:tc>
        <w:tc>
          <w:tcPr>
            <w:tcW w:w="378" w:type="dxa"/>
          </w:tcPr>
          <w:p w14:paraId="7EE4266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1A32E2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C2DEF5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DF32BB3" w14:textId="77777777">
        <w:tc>
          <w:tcPr>
            <w:tcW w:w="5292" w:type="dxa"/>
          </w:tcPr>
          <w:p w14:paraId="75B5BC79" w14:textId="6C9927EA" w:rsidR="00AF0216" w:rsidRDefault="008F2183">
            <w:r w:rsidRPr="008F2183">
              <w:t>Is a global fault handler configured for the integration?</w:t>
            </w:r>
          </w:p>
        </w:tc>
        <w:tc>
          <w:tcPr>
            <w:tcW w:w="378" w:type="dxa"/>
          </w:tcPr>
          <w:p w14:paraId="580C6D2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FC58E6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8F4AF3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7843D87E" w14:textId="77777777">
        <w:tc>
          <w:tcPr>
            <w:tcW w:w="5292" w:type="dxa"/>
          </w:tcPr>
          <w:p w14:paraId="64E02D85" w14:textId="18FAA2BB" w:rsidR="00AF0216" w:rsidRDefault="00457979">
            <w:r w:rsidRPr="00457979">
              <w:t>Are switch conditions optimized for better performance and readability?</w:t>
            </w:r>
          </w:p>
        </w:tc>
        <w:tc>
          <w:tcPr>
            <w:tcW w:w="378" w:type="dxa"/>
          </w:tcPr>
          <w:p w14:paraId="073F29B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D2F7E7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21344D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7C4B03BB" w14:textId="77777777">
        <w:tc>
          <w:tcPr>
            <w:tcW w:w="5292" w:type="dxa"/>
          </w:tcPr>
          <w:p w14:paraId="5DD5606B" w14:textId="51DA2950" w:rsidR="00AF0216" w:rsidRDefault="00457979">
            <w:r w:rsidRPr="00457979">
              <w:t>Are for-each loops optimized to handle data efficiently?</w:t>
            </w:r>
          </w:p>
        </w:tc>
        <w:tc>
          <w:tcPr>
            <w:tcW w:w="378" w:type="dxa"/>
          </w:tcPr>
          <w:p w14:paraId="5DE0D27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4F636A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49AA8D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7759AA2" w14:textId="77777777">
        <w:tc>
          <w:tcPr>
            <w:tcW w:w="5292" w:type="dxa"/>
          </w:tcPr>
          <w:p w14:paraId="64DB2AC5" w14:textId="6B896B1A" w:rsidR="00AF0216" w:rsidRDefault="00457979">
            <w:r w:rsidRPr="00457979">
              <w:t>Does the integration avoid unnecessary nested loops?</w:t>
            </w:r>
          </w:p>
        </w:tc>
        <w:tc>
          <w:tcPr>
            <w:tcW w:w="378" w:type="dxa"/>
          </w:tcPr>
          <w:p w14:paraId="4704C1E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C906C5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B98941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00B49D4" w14:textId="77777777">
        <w:tc>
          <w:tcPr>
            <w:tcW w:w="5292" w:type="dxa"/>
          </w:tcPr>
          <w:p w14:paraId="55BA0AE6" w14:textId="4FF5DEBA" w:rsidR="00AF0216" w:rsidRDefault="00457979">
            <w:r w:rsidRPr="00457979">
              <w:t>Are data mappings clean, structured, and easy to understand?</w:t>
            </w:r>
          </w:p>
        </w:tc>
        <w:tc>
          <w:tcPr>
            <w:tcW w:w="378" w:type="dxa"/>
          </w:tcPr>
          <w:p w14:paraId="5D40EF6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F2DE23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E4C4BF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F227BA9" w14:textId="77777777">
        <w:tc>
          <w:tcPr>
            <w:tcW w:w="5292" w:type="dxa"/>
          </w:tcPr>
          <w:p w14:paraId="1C1C109A" w14:textId="0D21ABCF" w:rsidR="00AF0216" w:rsidRDefault="00A676FB">
            <w:r w:rsidRPr="00A676FB">
              <w:t>Are lookup tables used instead of hard-coded values</w:t>
            </w:r>
            <w:r>
              <w:t xml:space="preserve"> inside mapping?</w:t>
            </w:r>
          </w:p>
        </w:tc>
        <w:tc>
          <w:tcPr>
            <w:tcW w:w="378" w:type="dxa"/>
          </w:tcPr>
          <w:p w14:paraId="7BB59B7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11A14E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0A182C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5474FE3" w14:textId="77777777">
        <w:tc>
          <w:tcPr>
            <w:tcW w:w="5292" w:type="dxa"/>
          </w:tcPr>
          <w:p w14:paraId="58EEDB42" w14:textId="449CEC68" w:rsidR="00AF0216" w:rsidRDefault="00A676FB">
            <w:r w:rsidRPr="00A676FB">
              <w:t>Are cross-references used properly wherever required?</w:t>
            </w:r>
          </w:p>
        </w:tc>
        <w:tc>
          <w:tcPr>
            <w:tcW w:w="378" w:type="dxa"/>
          </w:tcPr>
          <w:p w14:paraId="5E5E5D26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5286367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97A5623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AEE1BCC" w14:textId="77777777">
        <w:tc>
          <w:tcPr>
            <w:tcW w:w="5292" w:type="dxa"/>
          </w:tcPr>
          <w:p w14:paraId="5BD082C4" w14:textId="6BFCA9BC" w:rsidR="00AF0216" w:rsidRDefault="00A676FB">
            <w:r w:rsidRPr="00A676FB">
              <w:t>Has large payload handling been considered in the integration design?</w:t>
            </w:r>
          </w:p>
        </w:tc>
        <w:tc>
          <w:tcPr>
            <w:tcW w:w="378" w:type="dxa"/>
          </w:tcPr>
          <w:p w14:paraId="69358818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5B2FA54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E3A3AC9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A285AD9" w14:textId="77777777">
        <w:tc>
          <w:tcPr>
            <w:tcW w:w="5292" w:type="dxa"/>
          </w:tcPr>
          <w:p w14:paraId="3BAD0E71" w14:textId="73CA6E8E" w:rsidR="00AF0216" w:rsidRDefault="00822327">
            <w:r w:rsidRPr="00822327">
              <w:t>Is retry logic implemented where external system failures may occur?</w:t>
            </w:r>
          </w:p>
        </w:tc>
        <w:tc>
          <w:tcPr>
            <w:tcW w:w="378" w:type="dxa"/>
          </w:tcPr>
          <w:p w14:paraId="790FDAC4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048899C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9D421FB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5DFF613" w14:textId="77777777">
        <w:tc>
          <w:tcPr>
            <w:tcW w:w="5292" w:type="dxa"/>
          </w:tcPr>
          <w:p w14:paraId="0932074F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5F4F185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864EB9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2AEC59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4BEFE8CE" w14:textId="77777777" w:rsidR="00AF0216" w:rsidRDefault="00AF0216"/>
    <w:p w14:paraId="4DC2FFA0" w14:textId="77777777" w:rsidR="00AF0216" w:rsidRDefault="00AF0216"/>
    <w:p w14:paraId="4CD58054" w14:textId="604B5896" w:rsidR="00AF0216" w:rsidRDefault="00AF0216">
      <w:pPr>
        <w:pStyle w:val="Heading4"/>
      </w:pPr>
      <w:r>
        <w:t xml:space="preserve">Section </w:t>
      </w:r>
      <w:r w:rsidR="00733FDD">
        <w:t>5</w:t>
      </w:r>
      <w:proofErr w:type="gramStart"/>
      <w:r>
        <w:t xml:space="preserve">:  </w:t>
      </w:r>
      <w:r w:rsidR="00537691">
        <w:t>Error</w:t>
      </w:r>
      <w:proofErr w:type="gramEnd"/>
      <w:r w:rsidR="00537691">
        <w:t xml:space="preserve"> Handling &amp; Logging</w:t>
      </w:r>
    </w:p>
    <w:p w14:paraId="35A9033D" w14:textId="77777777" w:rsidR="00AF0216" w:rsidRDefault="00AF0216">
      <w:pPr>
        <w:rPr>
          <w:b/>
          <w:sz w:val="24"/>
        </w:rPr>
      </w:pPr>
    </w:p>
    <w:p w14:paraId="2FEE0424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5921AFC5" w14:textId="77777777" w:rsidR="00AF0216" w:rsidRDefault="00AF0216"/>
    <w:tbl>
      <w:tblPr>
        <w:tblW w:w="104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752C9C61" w14:textId="77777777" w:rsidTr="000A733A">
        <w:tc>
          <w:tcPr>
            <w:tcW w:w="5292" w:type="dxa"/>
          </w:tcPr>
          <w:p w14:paraId="7C60F879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2F2926FB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58C929BF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385377ED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7D75D0E3" w14:textId="77777777" w:rsidTr="000A733A">
        <w:tc>
          <w:tcPr>
            <w:tcW w:w="5292" w:type="dxa"/>
          </w:tcPr>
          <w:p w14:paraId="4B783AE9" w14:textId="76FA398B" w:rsidR="00AF0216" w:rsidRDefault="00101FC7">
            <w:r>
              <w:lastRenderedPageBreak/>
              <w:t>Does the global fault handler is implemented</w:t>
            </w:r>
            <w:r w:rsidR="00AF0216">
              <w:t>?</w:t>
            </w:r>
          </w:p>
        </w:tc>
        <w:tc>
          <w:tcPr>
            <w:tcW w:w="378" w:type="dxa"/>
          </w:tcPr>
          <w:p w14:paraId="5E78D84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D0E219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22C6D9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F5801CF" w14:textId="77777777" w:rsidTr="000A733A">
        <w:tc>
          <w:tcPr>
            <w:tcW w:w="5292" w:type="dxa"/>
          </w:tcPr>
          <w:p w14:paraId="2BDB7ECB" w14:textId="3A166618" w:rsidR="00AF0216" w:rsidRDefault="009B6C6D">
            <w:r>
              <w:t xml:space="preserve">Does the error Logged for </w:t>
            </w:r>
            <w:proofErr w:type="gramStart"/>
            <w:r>
              <w:t xml:space="preserve">tracking </w:t>
            </w:r>
            <w:r w:rsidR="00AF0216">
              <w:t>?</w:t>
            </w:r>
            <w:proofErr w:type="gramEnd"/>
            <w:r w:rsidR="00AF0216">
              <w:t xml:space="preserve"> </w:t>
            </w:r>
          </w:p>
        </w:tc>
        <w:tc>
          <w:tcPr>
            <w:tcW w:w="378" w:type="dxa"/>
          </w:tcPr>
          <w:p w14:paraId="1E9BF29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FB5365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5F33C2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3FE6CD49" w14:textId="77777777" w:rsidTr="000A733A">
        <w:tc>
          <w:tcPr>
            <w:tcW w:w="5292" w:type="dxa"/>
          </w:tcPr>
          <w:p w14:paraId="0E4A20EB" w14:textId="081FC0F0" w:rsidR="00AF0216" w:rsidRDefault="001C7438">
            <w:r>
              <w:t xml:space="preserve">Does the retry mechanism implemented </w:t>
            </w:r>
            <w:r w:rsidR="00733100">
              <w:t>where required?</w:t>
            </w:r>
          </w:p>
        </w:tc>
        <w:tc>
          <w:tcPr>
            <w:tcW w:w="378" w:type="dxa"/>
          </w:tcPr>
          <w:p w14:paraId="4CDD8C1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A55564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6DCCE6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305E6A6" w14:textId="77777777" w:rsidTr="000A733A">
        <w:tc>
          <w:tcPr>
            <w:tcW w:w="5292" w:type="dxa"/>
          </w:tcPr>
          <w:p w14:paraId="69F4607E" w14:textId="4D1CD0E5" w:rsidR="00AF0216" w:rsidRDefault="008D00F9">
            <w:r w:rsidRPr="008D00F9">
              <w:t>Are business errors and technical errors handled separately?</w:t>
            </w:r>
          </w:p>
        </w:tc>
        <w:tc>
          <w:tcPr>
            <w:tcW w:w="378" w:type="dxa"/>
          </w:tcPr>
          <w:p w14:paraId="5F26C259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CFAC4D8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B5E7D9D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03DA3D3" w14:textId="77777777" w:rsidTr="000A733A">
        <w:tc>
          <w:tcPr>
            <w:tcW w:w="5292" w:type="dxa"/>
          </w:tcPr>
          <w:p w14:paraId="346E3676" w14:textId="15735F20" w:rsidR="00AF0216" w:rsidRDefault="000A733A">
            <w:r w:rsidRPr="000A733A">
              <w:t>Are meaningful error messages returned for failure scenarios?</w:t>
            </w:r>
          </w:p>
        </w:tc>
        <w:tc>
          <w:tcPr>
            <w:tcW w:w="378" w:type="dxa"/>
          </w:tcPr>
          <w:p w14:paraId="032C23A3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F5FE4BA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CD69C79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14BB3" w14:paraId="1BDA893A" w14:textId="77777777" w:rsidTr="000A733A">
        <w:tc>
          <w:tcPr>
            <w:tcW w:w="5292" w:type="dxa"/>
          </w:tcPr>
          <w:p w14:paraId="51445547" w14:textId="45A942D0" w:rsidR="00A14BB3" w:rsidRPr="000A733A" w:rsidRDefault="00A14BB3" w:rsidP="00A14BB3">
            <w:r w:rsidRPr="000A733A">
              <w:t>Does the integration avoid logging sensitive data?</w:t>
            </w:r>
          </w:p>
        </w:tc>
        <w:tc>
          <w:tcPr>
            <w:tcW w:w="378" w:type="dxa"/>
          </w:tcPr>
          <w:p w14:paraId="45886048" w14:textId="4550AD94" w:rsidR="00A14BB3" w:rsidRDefault="00A14BB3" w:rsidP="00A14BB3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BE27BAE" w14:textId="3A4B9CB8" w:rsidR="00A14BB3" w:rsidRDefault="00A14BB3" w:rsidP="00A14BB3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AAF8DAA" w14:textId="77777777" w:rsidR="00A14BB3" w:rsidRDefault="00A14BB3" w:rsidP="00A14BB3">
            <w:pPr>
              <w:rPr>
                <w:b/>
              </w:rPr>
            </w:pPr>
          </w:p>
        </w:tc>
      </w:tr>
      <w:tr w:rsidR="00A14BB3" w14:paraId="0F386C85" w14:textId="77777777" w:rsidTr="000A733A">
        <w:tc>
          <w:tcPr>
            <w:tcW w:w="5292" w:type="dxa"/>
          </w:tcPr>
          <w:p w14:paraId="7C514710" w14:textId="241F5E9B" w:rsidR="00A14BB3" w:rsidRPr="000A733A" w:rsidRDefault="00A14BB3" w:rsidP="00A14BB3">
            <w:r w:rsidRPr="00A14BB3">
              <w:t>Are notifications (Email/Teams) configured for failure scenarios?</w:t>
            </w:r>
          </w:p>
        </w:tc>
        <w:tc>
          <w:tcPr>
            <w:tcW w:w="378" w:type="dxa"/>
          </w:tcPr>
          <w:p w14:paraId="55202241" w14:textId="530A4BEE" w:rsidR="00A14BB3" w:rsidRDefault="00A14BB3" w:rsidP="00A14BB3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CCEF1C0" w14:textId="4D0FCB8B" w:rsidR="00A14BB3" w:rsidRDefault="00A14BB3" w:rsidP="00A14BB3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A1D404C" w14:textId="77777777" w:rsidR="00A14BB3" w:rsidRDefault="00A14BB3" w:rsidP="00A14BB3">
            <w:pPr>
              <w:rPr>
                <w:b/>
              </w:rPr>
            </w:pPr>
          </w:p>
        </w:tc>
      </w:tr>
      <w:tr w:rsidR="00C92EB4" w14:paraId="453A9196" w14:textId="77777777" w:rsidTr="000A733A">
        <w:tc>
          <w:tcPr>
            <w:tcW w:w="5292" w:type="dxa"/>
          </w:tcPr>
          <w:p w14:paraId="1AD69250" w14:textId="4E429A1B" w:rsidR="00C92EB4" w:rsidRPr="00A14BB3" w:rsidRDefault="00C92EB4" w:rsidP="00C92EB4">
            <w:r w:rsidRPr="00C92EB4">
              <w:t>Are integration instance tracking and business identifiers configured?</w:t>
            </w:r>
          </w:p>
        </w:tc>
        <w:tc>
          <w:tcPr>
            <w:tcW w:w="378" w:type="dxa"/>
          </w:tcPr>
          <w:p w14:paraId="34B7D2AB" w14:textId="1BCD35C9" w:rsidR="00C92EB4" w:rsidRDefault="00C92EB4" w:rsidP="00C92EB4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B19A82A" w14:textId="2A951D63" w:rsidR="00C92EB4" w:rsidRDefault="00C92EB4" w:rsidP="00C92EB4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2551604" w14:textId="77777777" w:rsidR="00C92EB4" w:rsidRDefault="00C92EB4" w:rsidP="00C92EB4">
            <w:pPr>
              <w:rPr>
                <w:b/>
              </w:rPr>
            </w:pPr>
          </w:p>
        </w:tc>
      </w:tr>
      <w:tr w:rsidR="00C92EB4" w14:paraId="792642F8" w14:textId="77777777" w:rsidTr="000A733A">
        <w:tc>
          <w:tcPr>
            <w:tcW w:w="5292" w:type="dxa"/>
          </w:tcPr>
          <w:p w14:paraId="17C2B5A3" w14:textId="77777777" w:rsidR="00C92EB4" w:rsidRDefault="00C92EB4" w:rsidP="00C92EB4">
            <w:r>
              <w:t>Other?</w:t>
            </w:r>
          </w:p>
        </w:tc>
        <w:tc>
          <w:tcPr>
            <w:tcW w:w="378" w:type="dxa"/>
          </w:tcPr>
          <w:p w14:paraId="23BEFBD8" w14:textId="77777777" w:rsidR="00C92EB4" w:rsidRDefault="00C92EB4" w:rsidP="00C92EB4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0D047D6" w14:textId="77777777" w:rsidR="00C92EB4" w:rsidRDefault="00C92EB4" w:rsidP="00C92EB4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160C9B1" w14:textId="77777777" w:rsidR="00C92EB4" w:rsidRDefault="00C92EB4" w:rsidP="00C92EB4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4BE422B9" w14:textId="77777777" w:rsidR="00AF0216" w:rsidRDefault="00AF0216"/>
    <w:p w14:paraId="0A14F78A" w14:textId="77777777" w:rsidR="00AF0216" w:rsidRDefault="00AF0216"/>
    <w:p w14:paraId="616924ED" w14:textId="0BA468EB" w:rsidR="00AF0216" w:rsidRDefault="00AF0216">
      <w:pPr>
        <w:pStyle w:val="Heading4"/>
      </w:pPr>
      <w:r>
        <w:t xml:space="preserve">Section </w:t>
      </w:r>
      <w:r w:rsidR="00733FDD">
        <w:t>6</w:t>
      </w:r>
      <w:r w:rsidR="003A2AB9">
        <w:t>: Performance</w:t>
      </w:r>
      <w:r w:rsidR="00477B7B">
        <w:t xml:space="preserve"> </w:t>
      </w:r>
      <w:r w:rsidR="009C4635">
        <w:t>&amp; Optimi</w:t>
      </w:r>
      <w:r w:rsidR="00732E80">
        <w:t>zation</w:t>
      </w:r>
    </w:p>
    <w:p w14:paraId="19BA6FFE" w14:textId="77777777" w:rsidR="00AF0216" w:rsidRDefault="00AF0216">
      <w:pPr>
        <w:rPr>
          <w:b/>
          <w:sz w:val="24"/>
        </w:rPr>
      </w:pPr>
    </w:p>
    <w:p w14:paraId="20671939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2E3F7128" w14:textId="77777777" w:rsidR="00AF0216" w:rsidRDefault="00AF0216"/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47CD0618" w14:textId="77777777">
        <w:tc>
          <w:tcPr>
            <w:tcW w:w="5292" w:type="dxa"/>
          </w:tcPr>
          <w:p w14:paraId="52E4D004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2F0D040B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2160E4A0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1D2FA4AB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2DB51892" w14:textId="77777777">
        <w:tc>
          <w:tcPr>
            <w:tcW w:w="5292" w:type="dxa"/>
          </w:tcPr>
          <w:p w14:paraId="1F6F959F" w14:textId="7F55D23F" w:rsidR="00AF0216" w:rsidRDefault="00E80D9C">
            <w:r w:rsidRPr="00E80D9C">
              <w:t>Does the integration avoid unnecessary database calls?</w:t>
            </w:r>
          </w:p>
        </w:tc>
        <w:tc>
          <w:tcPr>
            <w:tcW w:w="378" w:type="dxa"/>
          </w:tcPr>
          <w:p w14:paraId="16CBB28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F8BCC1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12258C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3FF0518" w14:textId="77777777">
        <w:tc>
          <w:tcPr>
            <w:tcW w:w="5292" w:type="dxa"/>
          </w:tcPr>
          <w:p w14:paraId="177C750E" w14:textId="4FEF80C8" w:rsidR="00AF0216" w:rsidRDefault="003D69E8">
            <w:r w:rsidRPr="003D69E8">
              <w:t>Does the integration avoid making external calls inside loops?</w:t>
            </w:r>
          </w:p>
        </w:tc>
        <w:tc>
          <w:tcPr>
            <w:tcW w:w="378" w:type="dxa"/>
          </w:tcPr>
          <w:p w14:paraId="1CA34FA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033DB5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07357E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B6939D4" w14:textId="77777777">
        <w:tc>
          <w:tcPr>
            <w:tcW w:w="5292" w:type="dxa"/>
          </w:tcPr>
          <w:p w14:paraId="69731F97" w14:textId="127B0233" w:rsidR="00AF0216" w:rsidRDefault="003D69E8">
            <w:r w:rsidRPr="003D69E8">
              <w:t>Is pagination used when processing large datasets?</w:t>
            </w:r>
          </w:p>
        </w:tc>
        <w:tc>
          <w:tcPr>
            <w:tcW w:w="378" w:type="dxa"/>
          </w:tcPr>
          <w:p w14:paraId="008FD4B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8DF9FA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5FBE41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7073CB56" w14:textId="77777777">
        <w:tc>
          <w:tcPr>
            <w:tcW w:w="5292" w:type="dxa"/>
          </w:tcPr>
          <w:p w14:paraId="1EDC4D73" w14:textId="749FCE7F" w:rsidR="00AF0216" w:rsidRDefault="003D69E8">
            <w:r w:rsidRPr="003D69E8">
              <w:t xml:space="preserve">Is parallel processing </w:t>
            </w:r>
            <w:proofErr w:type="gramStart"/>
            <w:r w:rsidRPr="003D69E8">
              <w:t>used where</w:t>
            </w:r>
            <w:proofErr w:type="gramEnd"/>
            <w:r w:rsidRPr="003D69E8">
              <w:t xml:space="preserve"> appropriate to improve performance?</w:t>
            </w:r>
          </w:p>
        </w:tc>
        <w:tc>
          <w:tcPr>
            <w:tcW w:w="378" w:type="dxa"/>
          </w:tcPr>
          <w:p w14:paraId="0494054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D9A453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25EF89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3A7B179" w14:textId="77777777">
        <w:tc>
          <w:tcPr>
            <w:tcW w:w="5292" w:type="dxa"/>
          </w:tcPr>
          <w:p w14:paraId="254CA691" w14:textId="1EBFEA97" w:rsidR="00AF0216" w:rsidRDefault="003D69E8">
            <w:r w:rsidRPr="003D69E8">
              <w:t>Has high-volume testing been completed for the integration?</w:t>
            </w:r>
          </w:p>
        </w:tc>
        <w:tc>
          <w:tcPr>
            <w:tcW w:w="378" w:type="dxa"/>
          </w:tcPr>
          <w:p w14:paraId="089EDA2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122C21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D7D86C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7C561014" w14:textId="77777777">
        <w:tc>
          <w:tcPr>
            <w:tcW w:w="5292" w:type="dxa"/>
          </w:tcPr>
          <w:p w14:paraId="23501F23" w14:textId="7905A863" w:rsidR="00AF0216" w:rsidRDefault="00180299">
            <w:r w:rsidRPr="00180299">
              <w:t>Is the payload size optimized for performance?</w:t>
            </w:r>
          </w:p>
        </w:tc>
        <w:tc>
          <w:tcPr>
            <w:tcW w:w="378" w:type="dxa"/>
          </w:tcPr>
          <w:p w14:paraId="53C753A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0E255D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603D6D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287885C" w14:textId="77777777">
        <w:tc>
          <w:tcPr>
            <w:tcW w:w="5292" w:type="dxa"/>
          </w:tcPr>
          <w:p w14:paraId="0CB3D9E3" w14:textId="1298398E" w:rsidR="00AF0216" w:rsidRDefault="003A2AB9">
            <w:r w:rsidRPr="003A2AB9">
              <w:t>Is payload streaming or stage file used for very large files?</w:t>
            </w:r>
          </w:p>
        </w:tc>
        <w:tc>
          <w:tcPr>
            <w:tcW w:w="378" w:type="dxa"/>
          </w:tcPr>
          <w:p w14:paraId="6ABA8E70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1F748A4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6AA68E9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A53B3F3" w14:textId="77777777">
        <w:tc>
          <w:tcPr>
            <w:tcW w:w="5292" w:type="dxa"/>
          </w:tcPr>
          <w:p w14:paraId="048729D6" w14:textId="1E0D7487" w:rsidR="00AF0216" w:rsidRDefault="00AF0216"/>
        </w:tc>
        <w:tc>
          <w:tcPr>
            <w:tcW w:w="378" w:type="dxa"/>
          </w:tcPr>
          <w:p w14:paraId="505CA63F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D629EE0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B759EA4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22D7E5C" w14:textId="77777777">
        <w:tc>
          <w:tcPr>
            <w:tcW w:w="5292" w:type="dxa"/>
          </w:tcPr>
          <w:p w14:paraId="482B37DC" w14:textId="053C30CB" w:rsidR="00AF0216" w:rsidRDefault="00AF0216"/>
        </w:tc>
        <w:tc>
          <w:tcPr>
            <w:tcW w:w="378" w:type="dxa"/>
          </w:tcPr>
          <w:p w14:paraId="3D0AD0CF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2F95F87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3D29F14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EFD8C24" w14:textId="77777777">
        <w:tc>
          <w:tcPr>
            <w:tcW w:w="5292" w:type="dxa"/>
          </w:tcPr>
          <w:p w14:paraId="76555CD2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43D6D67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3EEFFA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2D1A04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3FF63990" w14:textId="77777777" w:rsidR="00AF0216" w:rsidRDefault="00AF0216"/>
    <w:p w14:paraId="640B2626" w14:textId="77777777" w:rsidR="00AF0216" w:rsidRDefault="00AF0216">
      <w:pPr>
        <w:pStyle w:val="Heading4"/>
      </w:pPr>
    </w:p>
    <w:p w14:paraId="1AC35BAB" w14:textId="2C364E78" w:rsidR="00AF0216" w:rsidRDefault="00AF0216">
      <w:pPr>
        <w:pStyle w:val="Heading4"/>
      </w:pPr>
      <w:r>
        <w:t>Section</w:t>
      </w:r>
      <w:r w:rsidR="00733FDD">
        <w:t xml:space="preserve"> 7</w:t>
      </w:r>
      <w:r>
        <w:t xml:space="preserve">: </w:t>
      </w:r>
      <w:r w:rsidR="0090245E">
        <w:t xml:space="preserve">External System </w:t>
      </w:r>
      <w:r w:rsidR="00D1207E">
        <w:t>Compliance</w:t>
      </w:r>
    </w:p>
    <w:p w14:paraId="53A07D1F" w14:textId="77777777" w:rsidR="00AF0216" w:rsidRDefault="00AF0216">
      <w:pPr>
        <w:rPr>
          <w:b/>
          <w:sz w:val="24"/>
        </w:rPr>
      </w:pPr>
    </w:p>
    <w:p w14:paraId="4EECEB79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7212594B" w14:textId="77777777" w:rsidR="00AF0216" w:rsidRDefault="00AF0216"/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544B3A24" w14:textId="77777777">
        <w:tc>
          <w:tcPr>
            <w:tcW w:w="5292" w:type="dxa"/>
          </w:tcPr>
          <w:p w14:paraId="44F8985E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0FFA2D63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0BABDD46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5B5483A5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703103FB" w14:textId="77777777">
        <w:tc>
          <w:tcPr>
            <w:tcW w:w="5292" w:type="dxa"/>
          </w:tcPr>
          <w:p w14:paraId="650251D0" w14:textId="2E5D8F8A" w:rsidR="00AF0216" w:rsidRDefault="00921C23">
            <w:r w:rsidRPr="00921C23">
              <w:t>Are standard APIs used</w:t>
            </w:r>
            <w:r>
              <w:t>?</w:t>
            </w:r>
          </w:p>
        </w:tc>
        <w:tc>
          <w:tcPr>
            <w:tcW w:w="378" w:type="dxa"/>
          </w:tcPr>
          <w:p w14:paraId="2509977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C058B1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BB52A9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5E4DC71" w14:textId="77777777">
        <w:tc>
          <w:tcPr>
            <w:tcW w:w="5292" w:type="dxa"/>
          </w:tcPr>
          <w:p w14:paraId="23729584" w14:textId="5F1C96D8" w:rsidR="00AF0216" w:rsidRDefault="00110137">
            <w:r w:rsidRPr="00110137">
              <w:t>Are REST / SOAP / FBDI services used appropriately?</w:t>
            </w:r>
          </w:p>
        </w:tc>
        <w:tc>
          <w:tcPr>
            <w:tcW w:w="378" w:type="dxa"/>
          </w:tcPr>
          <w:p w14:paraId="7DDEC0F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59EBA8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566700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6858368" w14:textId="77777777">
        <w:tc>
          <w:tcPr>
            <w:tcW w:w="5292" w:type="dxa"/>
          </w:tcPr>
          <w:p w14:paraId="07E9A65C" w14:textId="710829F2" w:rsidR="00AF0216" w:rsidRDefault="00CD0EA3">
            <w:r w:rsidRPr="00CD0EA3">
              <w:t>Is Business Unit / Multi-Org handling validated?</w:t>
            </w:r>
          </w:p>
        </w:tc>
        <w:tc>
          <w:tcPr>
            <w:tcW w:w="378" w:type="dxa"/>
          </w:tcPr>
          <w:p w14:paraId="299FB99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6F9FA91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B271CB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7AA9996" w14:textId="77777777">
        <w:tc>
          <w:tcPr>
            <w:tcW w:w="5292" w:type="dxa"/>
          </w:tcPr>
          <w:p w14:paraId="4B0EE7F9" w14:textId="518DB3BB" w:rsidR="00AF0216" w:rsidRDefault="00CD0EA3">
            <w:r w:rsidRPr="00CD0EA3">
              <w:t>Is data validation performed before submission?</w:t>
            </w:r>
          </w:p>
        </w:tc>
        <w:tc>
          <w:tcPr>
            <w:tcW w:w="378" w:type="dxa"/>
          </w:tcPr>
          <w:p w14:paraId="15E62855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9A5F56F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EC571C7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D4E4A06" w14:textId="77777777">
        <w:tc>
          <w:tcPr>
            <w:tcW w:w="5292" w:type="dxa"/>
          </w:tcPr>
          <w:p w14:paraId="16D2F579" w14:textId="718C0061" w:rsidR="00AF0216" w:rsidRDefault="004102C0">
            <w:r w:rsidRPr="004102C0">
              <w:t>Is idempotency handled where required?</w:t>
            </w:r>
          </w:p>
        </w:tc>
        <w:tc>
          <w:tcPr>
            <w:tcW w:w="378" w:type="dxa"/>
          </w:tcPr>
          <w:p w14:paraId="361FDE9A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FAB83E5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1EFF31B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9935D40" w14:textId="77777777">
        <w:tc>
          <w:tcPr>
            <w:tcW w:w="5292" w:type="dxa"/>
          </w:tcPr>
          <w:p w14:paraId="5F7A7B5B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78DB2E3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B89043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273A52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356D2DCD" w14:textId="77777777" w:rsidR="00AF0216" w:rsidRDefault="00AF0216"/>
    <w:p w14:paraId="3882EB3D" w14:textId="77777777" w:rsidR="00AF0216" w:rsidRDefault="00AF0216"/>
    <w:p w14:paraId="11874DDE" w14:textId="07DF192A" w:rsidR="00AF0216" w:rsidRDefault="00AF0216">
      <w:pPr>
        <w:pStyle w:val="Heading4"/>
      </w:pPr>
      <w:r>
        <w:t xml:space="preserve">Section </w:t>
      </w:r>
      <w:r w:rsidR="00733FDD">
        <w:t>8</w:t>
      </w:r>
      <w:r w:rsidR="00505544">
        <w:t>: Testing</w:t>
      </w:r>
      <w:r w:rsidR="00593D1C">
        <w:t xml:space="preserve"> and Deployment</w:t>
      </w:r>
    </w:p>
    <w:p w14:paraId="0EC2F4CD" w14:textId="77777777" w:rsidR="00AF0216" w:rsidRDefault="00AF0216">
      <w:pPr>
        <w:rPr>
          <w:b/>
          <w:sz w:val="24"/>
        </w:rPr>
      </w:pPr>
    </w:p>
    <w:p w14:paraId="683603F5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7B42C3A3" w14:textId="77777777" w:rsidR="00AF0216" w:rsidRDefault="00AF0216"/>
    <w:tbl>
      <w:tblPr>
        <w:tblW w:w="104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49A33E77" w14:textId="77777777" w:rsidTr="009A680C">
        <w:tc>
          <w:tcPr>
            <w:tcW w:w="5292" w:type="dxa"/>
          </w:tcPr>
          <w:p w14:paraId="4B584B29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154842FB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103E5DEB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43A5C5D4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28530DA9" w14:textId="77777777" w:rsidTr="009A680C">
        <w:tc>
          <w:tcPr>
            <w:tcW w:w="5292" w:type="dxa"/>
          </w:tcPr>
          <w:p w14:paraId="16A03D04" w14:textId="5F5BC79D" w:rsidR="00AF0216" w:rsidRDefault="00EB2563">
            <w:r>
              <w:t xml:space="preserve">Are Unit test cases </w:t>
            </w:r>
            <w:proofErr w:type="gramStart"/>
            <w:r>
              <w:t>add</w:t>
            </w:r>
            <w:proofErr w:type="gramEnd"/>
            <w:r>
              <w:t xml:space="preserve"> for each integration?</w:t>
            </w:r>
          </w:p>
        </w:tc>
        <w:tc>
          <w:tcPr>
            <w:tcW w:w="378" w:type="dxa"/>
          </w:tcPr>
          <w:p w14:paraId="1C51778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7C625A6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4338A7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AF01EAC" w14:textId="77777777" w:rsidTr="009A680C">
        <w:tc>
          <w:tcPr>
            <w:tcW w:w="5292" w:type="dxa"/>
          </w:tcPr>
          <w:p w14:paraId="153FC27F" w14:textId="3C3A30BB" w:rsidR="00AF0216" w:rsidRDefault="00EB2563">
            <w:r>
              <w:lastRenderedPageBreak/>
              <w:t>Did negative scenarios are tested?</w:t>
            </w:r>
          </w:p>
        </w:tc>
        <w:tc>
          <w:tcPr>
            <w:tcW w:w="378" w:type="dxa"/>
          </w:tcPr>
          <w:p w14:paraId="4A153B2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B8B502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A8E2A0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C0D6134" w14:textId="77777777" w:rsidTr="009A680C">
        <w:tc>
          <w:tcPr>
            <w:tcW w:w="5292" w:type="dxa"/>
          </w:tcPr>
          <w:p w14:paraId="48D5802E" w14:textId="2B55388E" w:rsidR="00AF0216" w:rsidRDefault="00B068E4">
            <w:r>
              <w:t xml:space="preserve">Did error scenarios </w:t>
            </w:r>
            <w:proofErr w:type="gramStart"/>
            <w:r>
              <w:t>are validated</w:t>
            </w:r>
            <w:proofErr w:type="gramEnd"/>
            <w:r>
              <w:t xml:space="preserve"> and </w:t>
            </w:r>
            <w:proofErr w:type="gramStart"/>
            <w:r>
              <w:t>tested</w:t>
            </w:r>
            <w:proofErr w:type="gramEnd"/>
            <w:r>
              <w:t xml:space="preserve"> to ensure proper error handling?</w:t>
            </w:r>
          </w:p>
        </w:tc>
        <w:tc>
          <w:tcPr>
            <w:tcW w:w="378" w:type="dxa"/>
          </w:tcPr>
          <w:p w14:paraId="41A33A6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E05600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F41029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88BB439" w14:textId="77777777" w:rsidTr="009A680C">
        <w:tc>
          <w:tcPr>
            <w:tcW w:w="5292" w:type="dxa"/>
          </w:tcPr>
          <w:p w14:paraId="4856D584" w14:textId="4D5E4879" w:rsidR="00AF0216" w:rsidRDefault="00D918E9">
            <w:r>
              <w:t>Has the deployment checklist been followed before migration?</w:t>
            </w:r>
          </w:p>
        </w:tc>
        <w:tc>
          <w:tcPr>
            <w:tcW w:w="378" w:type="dxa"/>
          </w:tcPr>
          <w:p w14:paraId="464A09A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1626B8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7C3AB3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0743746" w14:textId="77777777" w:rsidTr="009A680C">
        <w:tc>
          <w:tcPr>
            <w:tcW w:w="5292" w:type="dxa"/>
          </w:tcPr>
          <w:p w14:paraId="728DA960" w14:textId="2CB56F10" w:rsidR="00AF0216" w:rsidRDefault="009A680C">
            <w:r w:rsidRPr="009A680C">
              <w:t xml:space="preserve">Has the </w:t>
            </w:r>
            <w:r w:rsidRPr="009A680C">
              <w:rPr>
                <w:b/>
                <w:bCs/>
              </w:rPr>
              <w:t>.IAR</w:t>
            </w:r>
            <w:r w:rsidRPr="009A680C">
              <w:t xml:space="preserve"> file been validated before migrating to the target environment?</w:t>
            </w:r>
          </w:p>
        </w:tc>
        <w:tc>
          <w:tcPr>
            <w:tcW w:w="378" w:type="dxa"/>
          </w:tcPr>
          <w:p w14:paraId="3FA7AA5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E3E4C6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706F1B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063751C" w14:textId="77777777" w:rsidTr="009A680C">
        <w:tc>
          <w:tcPr>
            <w:tcW w:w="5292" w:type="dxa"/>
          </w:tcPr>
          <w:p w14:paraId="457955F1" w14:textId="453F6C2E" w:rsidR="00AF0216" w:rsidRDefault="009A680C">
            <w:r w:rsidRPr="009A680C">
              <w:t>Has a post-deployment smoke test been completed successfully?</w:t>
            </w:r>
          </w:p>
        </w:tc>
        <w:tc>
          <w:tcPr>
            <w:tcW w:w="378" w:type="dxa"/>
          </w:tcPr>
          <w:p w14:paraId="5AE2CC6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9C85AB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64C18E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9FD9BAA" w14:textId="77777777" w:rsidTr="009A680C">
        <w:tc>
          <w:tcPr>
            <w:tcW w:w="5292" w:type="dxa"/>
          </w:tcPr>
          <w:p w14:paraId="1290994D" w14:textId="1ABC9C11" w:rsidR="00AF0216" w:rsidRDefault="00AF0216"/>
        </w:tc>
        <w:tc>
          <w:tcPr>
            <w:tcW w:w="378" w:type="dxa"/>
          </w:tcPr>
          <w:p w14:paraId="5055E88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AC7514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B86B5E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79CF51D" w14:textId="77777777" w:rsidTr="009A680C">
        <w:tc>
          <w:tcPr>
            <w:tcW w:w="5292" w:type="dxa"/>
          </w:tcPr>
          <w:p w14:paraId="31499171" w14:textId="50BBF34B" w:rsidR="00AF0216" w:rsidRDefault="00AF0216"/>
        </w:tc>
        <w:tc>
          <w:tcPr>
            <w:tcW w:w="378" w:type="dxa"/>
          </w:tcPr>
          <w:p w14:paraId="6E5D56D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DDA730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07C322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DAB0E74" w14:textId="77777777" w:rsidTr="009A680C">
        <w:tc>
          <w:tcPr>
            <w:tcW w:w="5292" w:type="dxa"/>
          </w:tcPr>
          <w:p w14:paraId="744E9B9D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06B4C52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FFC516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DCB5C9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165641A6" w14:textId="77777777" w:rsidR="00AF0216" w:rsidRDefault="00AF0216"/>
    <w:p w14:paraId="0621380D" w14:textId="77777777" w:rsidR="00AF0216" w:rsidRDefault="00AF0216">
      <w:pPr>
        <w:pStyle w:val="Heading4"/>
      </w:pPr>
    </w:p>
    <w:p w14:paraId="43700DC9" w14:textId="6BE2305D" w:rsidR="00AF0216" w:rsidRDefault="00AF0216">
      <w:pPr>
        <w:pStyle w:val="Heading4"/>
      </w:pPr>
      <w:r>
        <w:t xml:space="preserve">Section </w:t>
      </w:r>
      <w:r w:rsidR="00733FDD">
        <w:t>9</w:t>
      </w:r>
      <w:r w:rsidR="003A2AB9">
        <w:t>: Scheduling</w:t>
      </w:r>
      <w:r w:rsidR="008D6DF4">
        <w:t xml:space="preserve"> (If Applicable)</w:t>
      </w:r>
    </w:p>
    <w:p w14:paraId="3CCDA14D" w14:textId="77777777" w:rsidR="00AF0216" w:rsidRDefault="00AF0216">
      <w:pPr>
        <w:rPr>
          <w:b/>
          <w:sz w:val="24"/>
        </w:rPr>
      </w:pPr>
    </w:p>
    <w:p w14:paraId="37B1D32D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3BFF34C6" w14:textId="77777777" w:rsidR="00AF0216" w:rsidRDefault="00AF0216"/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2E2A6073" w14:textId="77777777">
        <w:tc>
          <w:tcPr>
            <w:tcW w:w="5292" w:type="dxa"/>
          </w:tcPr>
          <w:p w14:paraId="48985816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17781AC3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75A76B5A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32CE4499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4CED71AB" w14:textId="77777777">
        <w:tc>
          <w:tcPr>
            <w:tcW w:w="5292" w:type="dxa"/>
          </w:tcPr>
          <w:p w14:paraId="2AC2DE77" w14:textId="3D22A79B" w:rsidR="00AF0216" w:rsidRDefault="004F4F67">
            <w:r>
              <w:t>Does the scheduling frequency configured appropriately based on business requirement?</w:t>
            </w:r>
          </w:p>
        </w:tc>
        <w:tc>
          <w:tcPr>
            <w:tcW w:w="378" w:type="dxa"/>
          </w:tcPr>
          <w:p w14:paraId="10DD480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4213BB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9FCA90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7B2243EB" w14:textId="77777777">
        <w:tc>
          <w:tcPr>
            <w:tcW w:w="5292" w:type="dxa"/>
          </w:tcPr>
          <w:p w14:paraId="4C2E9E30" w14:textId="6D0D82F5" w:rsidR="00AF0216" w:rsidRDefault="00916283">
            <w:r>
              <w:t>Does the time zone been validated for the scheduling integration?</w:t>
            </w:r>
          </w:p>
        </w:tc>
        <w:tc>
          <w:tcPr>
            <w:tcW w:w="378" w:type="dxa"/>
          </w:tcPr>
          <w:p w14:paraId="337774F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8CE5C2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FB12D4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306777A2" w14:textId="77777777">
        <w:tc>
          <w:tcPr>
            <w:tcW w:w="5292" w:type="dxa"/>
          </w:tcPr>
          <w:p w14:paraId="6C9493D1" w14:textId="2C039EAF" w:rsidR="00AF0216" w:rsidRDefault="004504A9">
            <w:r>
              <w:t>Does the alerts are configured for integration failures?</w:t>
            </w:r>
          </w:p>
        </w:tc>
        <w:tc>
          <w:tcPr>
            <w:tcW w:w="378" w:type="dxa"/>
          </w:tcPr>
          <w:p w14:paraId="1AF7A61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9ABD99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0C7146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266B673" w14:textId="77777777">
        <w:tc>
          <w:tcPr>
            <w:tcW w:w="5292" w:type="dxa"/>
          </w:tcPr>
          <w:p w14:paraId="0C655A1F" w14:textId="2B5A3F5E" w:rsidR="00AF0216" w:rsidRDefault="001D0B55">
            <w:r>
              <w:t>Did the overlapping integration run</w:t>
            </w:r>
            <w:r w:rsidR="00724A47">
              <w:t xml:space="preserve"> prevention</w:t>
            </w:r>
            <w:r>
              <w:t xml:space="preserve"> implemented?</w:t>
            </w:r>
          </w:p>
        </w:tc>
        <w:tc>
          <w:tcPr>
            <w:tcW w:w="378" w:type="dxa"/>
          </w:tcPr>
          <w:p w14:paraId="273F09B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863882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D6AB9C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7606C1F" w14:textId="77777777">
        <w:tc>
          <w:tcPr>
            <w:tcW w:w="5292" w:type="dxa"/>
          </w:tcPr>
          <w:p w14:paraId="197256D6" w14:textId="55CC9599" w:rsidR="00AF0216" w:rsidRDefault="00AF0216"/>
        </w:tc>
        <w:tc>
          <w:tcPr>
            <w:tcW w:w="378" w:type="dxa"/>
          </w:tcPr>
          <w:p w14:paraId="527A094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EC3228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F10ECF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B5AC044" w14:textId="77777777">
        <w:tc>
          <w:tcPr>
            <w:tcW w:w="5292" w:type="dxa"/>
          </w:tcPr>
          <w:p w14:paraId="69209C4E" w14:textId="2493EDAB" w:rsidR="00AF0216" w:rsidRDefault="00AF0216"/>
        </w:tc>
        <w:tc>
          <w:tcPr>
            <w:tcW w:w="378" w:type="dxa"/>
          </w:tcPr>
          <w:p w14:paraId="23193B4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1A03A53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18E66FC6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7EDD8FB" w14:textId="77777777">
        <w:tc>
          <w:tcPr>
            <w:tcW w:w="5292" w:type="dxa"/>
          </w:tcPr>
          <w:p w14:paraId="438ED987" w14:textId="5A117FDA" w:rsidR="00AF0216" w:rsidRDefault="00AF0216"/>
        </w:tc>
        <w:tc>
          <w:tcPr>
            <w:tcW w:w="378" w:type="dxa"/>
          </w:tcPr>
          <w:p w14:paraId="5A3BEE4D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831ED25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3E6370DE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60A81A2" w14:textId="77777777">
        <w:tc>
          <w:tcPr>
            <w:tcW w:w="5292" w:type="dxa"/>
          </w:tcPr>
          <w:p w14:paraId="4AA9D0FA" w14:textId="6C62BA04" w:rsidR="00AF0216" w:rsidRDefault="00AF0216"/>
        </w:tc>
        <w:tc>
          <w:tcPr>
            <w:tcW w:w="378" w:type="dxa"/>
          </w:tcPr>
          <w:p w14:paraId="6FC2DEB5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1E6C86E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DA3F569" w14:textId="77777777" w:rsidR="00AF0216" w:rsidRDefault="00AF0216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3D7A4FF7" w14:textId="77777777">
        <w:tc>
          <w:tcPr>
            <w:tcW w:w="5292" w:type="dxa"/>
          </w:tcPr>
          <w:p w14:paraId="5C1BD813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333D41E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015C4B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E29324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185A9AEA" w14:textId="77777777" w:rsidR="00AF0216" w:rsidRDefault="00AF0216"/>
    <w:p w14:paraId="66F5B0DD" w14:textId="77777777" w:rsidR="00AF0216" w:rsidRDefault="00AF0216"/>
    <w:p w14:paraId="7A8EEE6A" w14:textId="00DF2EAD" w:rsidR="00AF0216" w:rsidRDefault="00AF0216">
      <w:pPr>
        <w:pStyle w:val="Heading4"/>
      </w:pPr>
      <w:r>
        <w:t xml:space="preserve">Section </w:t>
      </w:r>
      <w:r w:rsidR="00733FDD">
        <w:t>10</w:t>
      </w:r>
      <w:r w:rsidR="003A2AB9">
        <w:t>: Standards</w:t>
      </w:r>
      <w:r w:rsidR="00746350">
        <w:t xml:space="preserve"> &amp; Governance</w:t>
      </w:r>
    </w:p>
    <w:p w14:paraId="585D5A6F" w14:textId="77777777" w:rsidR="00AF0216" w:rsidRDefault="00AF0216">
      <w:pPr>
        <w:rPr>
          <w:b/>
          <w:sz w:val="24"/>
        </w:rPr>
      </w:pPr>
    </w:p>
    <w:p w14:paraId="10632CF8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47C0D500" w14:textId="77777777" w:rsidR="00AF0216" w:rsidRDefault="00AF0216"/>
    <w:tbl>
      <w:tblPr>
        <w:tblW w:w="1042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1D8D87C0" w14:textId="77777777" w:rsidTr="00512EBD">
        <w:tc>
          <w:tcPr>
            <w:tcW w:w="5292" w:type="dxa"/>
          </w:tcPr>
          <w:p w14:paraId="4BB82F99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7406EF2C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49126F15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633C5B75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09CAA881" w14:textId="77777777" w:rsidTr="00512EBD">
        <w:tc>
          <w:tcPr>
            <w:tcW w:w="5292" w:type="dxa"/>
          </w:tcPr>
          <w:p w14:paraId="599D87F9" w14:textId="4ADBABE6" w:rsidR="00AF0216" w:rsidRDefault="00671D9D">
            <w:r>
              <w:t>A</w:t>
            </w:r>
            <w:r w:rsidRPr="00671D9D">
              <w:t>re naming standards followed across all integration artifacts?</w:t>
            </w:r>
          </w:p>
        </w:tc>
        <w:tc>
          <w:tcPr>
            <w:tcW w:w="378" w:type="dxa"/>
          </w:tcPr>
          <w:p w14:paraId="0B76304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026DEF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E43CAD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2171C23" w14:textId="77777777" w:rsidTr="00512EBD">
        <w:tc>
          <w:tcPr>
            <w:tcW w:w="5292" w:type="dxa"/>
          </w:tcPr>
          <w:p w14:paraId="3EAF0819" w14:textId="4EDE4C5D" w:rsidR="00AF0216" w:rsidRDefault="00F3730F">
            <w:r w:rsidRPr="00F3730F">
              <w:t>Are there any test endpoints present in the Production environment?</w:t>
            </w:r>
          </w:p>
        </w:tc>
        <w:tc>
          <w:tcPr>
            <w:tcW w:w="378" w:type="dxa"/>
          </w:tcPr>
          <w:p w14:paraId="5BD6798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E001C3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5470EF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2D7BD21A" w14:textId="77777777" w:rsidTr="00512EBD">
        <w:tc>
          <w:tcPr>
            <w:tcW w:w="5292" w:type="dxa"/>
          </w:tcPr>
          <w:p w14:paraId="0B9F39EB" w14:textId="25DA70A1" w:rsidR="00AF0216" w:rsidRDefault="00F3730F">
            <w:r w:rsidRPr="00F3730F">
              <w:t xml:space="preserve">Does </w:t>
            </w:r>
            <w:proofErr w:type="gramStart"/>
            <w:r w:rsidRPr="00F3730F">
              <w:t>the integration</w:t>
            </w:r>
            <w:proofErr w:type="gramEnd"/>
            <w:r w:rsidRPr="00F3730F">
              <w:t xml:space="preserve"> avoid environment-specific hardcoding?</w:t>
            </w:r>
          </w:p>
        </w:tc>
        <w:tc>
          <w:tcPr>
            <w:tcW w:w="378" w:type="dxa"/>
          </w:tcPr>
          <w:p w14:paraId="767D9F9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C6179E4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28E05A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0CCEAF6" w14:textId="77777777" w:rsidTr="00512EBD">
        <w:tc>
          <w:tcPr>
            <w:tcW w:w="5292" w:type="dxa"/>
          </w:tcPr>
          <w:p w14:paraId="023801A5" w14:textId="4D302EB3" w:rsidR="00AF0216" w:rsidRDefault="00F3730F">
            <w:r w:rsidRPr="00F3730F">
              <w:t>Is the documentation updated to reflect the latest changes?</w:t>
            </w:r>
          </w:p>
        </w:tc>
        <w:tc>
          <w:tcPr>
            <w:tcW w:w="378" w:type="dxa"/>
          </w:tcPr>
          <w:p w14:paraId="39A3D46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D178B5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6B49945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5F457584" w14:textId="77777777" w:rsidTr="00512EBD">
        <w:tc>
          <w:tcPr>
            <w:tcW w:w="5292" w:type="dxa"/>
          </w:tcPr>
          <w:p w14:paraId="505E7D90" w14:textId="0C8ABB64" w:rsidR="00AF0216" w:rsidRDefault="00512EBD">
            <w:r w:rsidRPr="00512EBD">
              <w:t>Is the change ticket referenced in the integration?</w:t>
            </w:r>
          </w:p>
        </w:tc>
        <w:tc>
          <w:tcPr>
            <w:tcW w:w="378" w:type="dxa"/>
          </w:tcPr>
          <w:p w14:paraId="5403DED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389E2FC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BD5AC7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314BCA5D" w14:textId="77777777" w:rsidTr="00512EBD">
        <w:tc>
          <w:tcPr>
            <w:tcW w:w="5292" w:type="dxa"/>
          </w:tcPr>
          <w:p w14:paraId="06BA3C92" w14:textId="6B4BC369" w:rsidR="00AF0216" w:rsidRDefault="00512EBD">
            <w:r w:rsidRPr="00512EBD">
              <w:t>Has the integration version been updated before migration?</w:t>
            </w:r>
          </w:p>
        </w:tc>
        <w:tc>
          <w:tcPr>
            <w:tcW w:w="378" w:type="dxa"/>
          </w:tcPr>
          <w:p w14:paraId="31B26AE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4BD07A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2DB4752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981CB96" w14:textId="77777777" w:rsidTr="00512EBD">
        <w:tc>
          <w:tcPr>
            <w:tcW w:w="5292" w:type="dxa"/>
          </w:tcPr>
          <w:p w14:paraId="439F26C2" w14:textId="15D6C9EC" w:rsidR="00AF0216" w:rsidRDefault="00AF0216"/>
        </w:tc>
        <w:tc>
          <w:tcPr>
            <w:tcW w:w="378" w:type="dxa"/>
          </w:tcPr>
          <w:p w14:paraId="4B9EAA3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20F482E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F4EB4F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0E9BFC6D" w14:textId="77777777" w:rsidTr="00512EBD">
        <w:tc>
          <w:tcPr>
            <w:tcW w:w="5292" w:type="dxa"/>
          </w:tcPr>
          <w:p w14:paraId="4E6EADB7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070B150F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F33902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82F033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112F9D18" w14:textId="77777777" w:rsidR="00AF0216" w:rsidRDefault="00AF0216"/>
    <w:p w14:paraId="6AAA5DBC" w14:textId="77777777" w:rsidR="00AF0216" w:rsidRDefault="00AF0216"/>
    <w:p w14:paraId="7F4AD5DE" w14:textId="77777777" w:rsidR="00AF0216" w:rsidRDefault="00AF0216"/>
    <w:p w14:paraId="311AD8AF" w14:textId="77777777" w:rsidR="00AF0216" w:rsidRDefault="00AF0216">
      <w:pPr>
        <w:pStyle w:val="Heading4"/>
      </w:pPr>
    </w:p>
    <w:p w14:paraId="6DF78172" w14:textId="79438922" w:rsidR="00AF0216" w:rsidRDefault="00AF0216">
      <w:pPr>
        <w:pStyle w:val="Heading4"/>
      </w:pPr>
      <w:r>
        <w:t>Section 1</w:t>
      </w:r>
      <w:r w:rsidR="00733FDD">
        <w:t>1</w:t>
      </w:r>
      <w:r w:rsidR="003A2AB9">
        <w:t>: Other</w:t>
      </w:r>
    </w:p>
    <w:p w14:paraId="4B2DE461" w14:textId="77777777" w:rsidR="00AF0216" w:rsidRDefault="00AF0216">
      <w:pPr>
        <w:rPr>
          <w:b/>
          <w:sz w:val="24"/>
        </w:rPr>
      </w:pPr>
    </w:p>
    <w:p w14:paraId="3A9F41B8" w14:textId="77777777" w:rsidR="00AF0216" w:rsidRDefault="00AF0216">
      <w:pPr>
        <w:pStyle w:val="Heading1"/>
      </w:pP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Pass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>Fail</w:t>
      </w:r>
      <w:r>
        <w:tab/>
      </w:r>
      <w:r>
        <w:tab/>
      </w:r>
      <w:r>
        <w:rPr>
          <w:b w:val="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 w:val="0"/>
        </w:rPr>
        <w:instrText xml:space="preserve"> FORMCHECKBOX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fldChar w:fldCharType="end"/>
      </w:r>
      <w:r>
        <w:rPr>
          <w:b w:val="0"/>
        </w:rPr>
        <w:t xml:space="preserve">    </w:t>
      </w:r>
      <w:r>
        <w:t xml:space="preserve">Not Applicable  </w:t>
      </w:r>
    </w:p>
    <w:p w14:paraId="0AA8F994" w14:textId="77777777" w:rsidR="00AF0216" w:rsidRDefault="00AF0216"/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378"/>
        <w:gridCol w:w="432"/>
        <w:gridCol w:w="4320"/>
      </w:tblGrid>
      <w:tr w:rsidR="00AF0216" w14:paraId="15063F22" w14:textId="77777777">
        <w:tc>
          <w:tcPr>
            <w:tcW w:w="5292" w:type="dxa"/>
          </w:tcPr>
          <w:p w14:paraId="0F7B4C0E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Review</w:t>
            </w:r>
          </w:p>
        </w:tc>
        <w:tc>
          <w:tcPr>
            <w:tcW w:w="378" w:type="dxa"/>
          </w:tcPr>
          <w:p w14:paraId="08216BCA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432" w:type="dxa"/>
          </w:tcPr>
          <w:p w14:paraId="0530C86D" w14:textId="77777777" w:rsidR="00AF0216" w:rsidRDefault="00AF021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</w:p>
        </w:tc>
        <w:tc>
          <w:tcPr>
            <w:tcW w:w="4320" w:type="dxa"/>
          </w:tcPr>
          <w:p w14:paraId="3B85BF3C" w14:textId="77777777" w:rsidR="00AF0216" w:rsidRDefault="00AF02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Notes</w:t>
            </w:r>
          </w:p>
        </w:tc>
      </w:tr>
      <w:tr w:rsidR="00AF0216" w14:paraId="1CF1A04C" w14:textId="77777777">
        <w:tc>
          <w:tcPr>
            <w:tcW w:w="5292" w:type="dxa"/>
          </w:tcPr>
          <w:p w14:paraId="2BB0C921" w14:textId="73D5ED9D" w:rsidR="00AF0216" w:rsidRDefault="00AF0216">
            <w:r>
              <w:t>Do all names conform to standards</w:t>
            </w:r>
            <w:r w:rsidR="00857F71">
              <w:t>?</w:t>
            </w:r>
          </w:p>
        </w:tc>
        <w:tc>
          <w:tcPr>
            <w:tcW w:w="378" w:type="dxa"/>
          </w:tcPr>
          <w:p w14:paraId="3820BF4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B5784F3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47943CE9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6BAAED0F" w14:textId="77777777">
        <w:tc>
          <w:tcPr>
            <w:tcW w:w="5292" w:type="dxa"/>
          </w:tcPr>
          <w:p w14:paraId="7C9F3B6D" w14:textId="37CD5CBD" w:rsidR="00AF0216" w:rsidRDefault="00AF0216">
            <w:r>
              <w:t xml:space="preserve">Does </w:t>
            </w:r>
            <w:r w:rsidR="00A877C3">
              <w:t>functional</w:t>
            </w:r>
            <w:r>
              <w:t xml:space="preserve"> Documentation </w:t>
            </w:r>
            <w:r w:rsidR="00A877C3">
              <w:t>exist?</w:t>
            </w:r>
            <w:r>
              <w:t xml:space="preserve">  Is it clear and complete?</w:t>
            </w:r>
            <w:r w:rsidR="00857F71">
              <w:t xml:space="preserve"> </w:t>
            </w:r>
          </w:p>
        </w:tc>
        <w:tc>
          <w:tcPr>
            <w:tcW w:w="378" w:type="dxa"/>
          </w:tcPr>
          <w:p w14:paraId="03B7D12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3DE008C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56BEAAC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4CF9DFE" w14:textId="77777777">
        <w:tc>
          <w:tcPr>
            <w:tcW w:w="5292" w:type="dxa"/>
          </w:tcPr>
          <w:p w14:paraId="175544F3" w14:textId="694F005B" w:rsidR="00AF0216" w:rsidRDefault="00AF0216">
            <w:r>
              <w:t xml:space="preserve">Does the </w:t>
            </w:r>
            <w:r w:rsidR="00857F71">
              <w:t xml:space="preserve">TDD Document </w:t>
            </w:r>
            <w:r w:rsidR="00A877C3">
              <w:t>cover</w:t>
            </w:r>
            <w:r w:rsidR="00857F71">
              <w:t xml:space="preserve"> all the required details along with flow chart?</w:t>
            </w:r>
          </w:p>
        </w:tc>
        <w:tc>
          <w:tcPr>
            <w:tcW w:w="378" w:type="dxa"/>
          </w:tcPr>
          <w:p w14:paraId="3D42D25A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478CA9C0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7A590988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409B68D7" w14:textId="77777777">
        <w:tc>
          <w:tcPr>
            <w:tcW w:w="5292" w:type="dxa"/>
          </w:tcPr>
          <w:p w14:paraId="6BECEF37" w14:textId="694DBAE6" w:rsidR="00AF0216" w:rsidRDefault="00857F71">
            <w:r>
              <w:t xml:space="preserve">Does testcase document </w:t>
            </w:r>
            <w:r w:rsidR="00A877C3">
              <w:t>cover</w:t>
            </w:r>
            <w:r>
              <w:t xml:space="preserve"> all the positive and negative scenarios and </w:t>
            </w:r>
            <w:proofErr w:type="gramStart"/>
            <w:r>
              <w:t>been</w:t>
            </w:r>
            <w:proofErr w:type="gramEnd"/>
            <w:r>
              <w:t xml:space="preserve"> tested?</w:t>
            </w:r>
          </w:p>
        </w:tc>
        <w:tc>
          <w:tcPr>
            <w:tcW w:w="378" w:type="dxa"/>
          </w:tcPr>
          <w:p w14:paraId="7BA1F7EE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0FB1557B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21291871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F0216" w14:paraId="16B7D31E" w14:textId="77777777">
        <w:tc>
          <w:tcPr>
            <w:tcW w:w="5292" w:type="dxa"/>
          </w:tcPr>
          <w:p w14:paraId="2511C604" w14:textId="77777777" w:rsidR="00AF0216" w:rsidRDefault="00AF0216">
            <w:r>
              <w:t>Other?</w:t>
            </w:r>
          </w:p>
        </w:tc>
        <w:tc>
          <w:tcPr>
            <w:tcW w:w="378" w:type="dxa"/>
          </w:tcPr>
          <w:p w14:paraId="35E64CFD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" w:type="dxa"/>
          </w:tcPr>
          <w:p w14:paraId="5F244EF7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320" w:type="dxa"/>
          </w:tcPr>
          <w:p w14:paraId="0EF63765" w14:textId="77777777" w:rsidR="00AF0216" w:rsidRDefault="00AF0216"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tedefsdf"/>
                  <w:textInput>
                    <w:maxLength w:val="10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</w:tbl>
    <w:p w14:paraId="252AECEF" w14:textId="77777777" w:rsidR="00AF0216" w:rsidRDefault="00AF0216"/>
    <w:p w14:paraId="7AD047CA" w14:textId="77777777" w:rsidR="00AF0216" w:rsidRDefault="00AF0216"/>
    <w:p w14:paraId="235F0EB7" w14:textId="77777777" w:rsidR="00AF0216" w:rsidRDefault="00AF0216">
      <w:pPr>
        <w:pStyle w:val="Heading4"/>
      </w:pPr>
      <w:r>
        <w:t>Additional Notes, Comments, Files, etc.</w:t>
      </w:r>
    </w:p>
    <w:p w14:paraId="10C43F8D" w14:textId="77777777" w:rsidR="00AF0216" w:rsidRDefault="00AF0216"/>
    <w:p w14:paraId="53C6B91F" w14:textId="77777777" w:rsidR="00AF0216" w:rsidRDefault="00AF0216">
      <w:r>
        <w:tab/>
      </w:r>
      <w:r>
        <w:tab/>
      </w:r>
    </w:p>
    <w:p w14:paraId="09B8BD3F" w14:textId="77777777" w:rsidR="00AF0216" w:rsidRDefault="00AF0216">
      <w:pPr>
        <w:rPr>
          <w:b/>
          <w:sz w:val="24"/>
        </w:rPr>
      </w:pPr>
      <w:r>
        <w:tab/>
      </w:r>
      <w:r>
        <w:tab/>
      </w:r>
      <w:r>
        <w:rPr>
          <w:b/>
          <w:sz w:val="24"/>
        </w:rPr>
        <w:t>For QA:</w:t>
      </w:r>
    </w:p>
    <w:p w14:paraId="0F40CB58" w14:textId="77777777" w:rsidR="00AF0216" w:rsidRDefault="00AF0216"/>
    <w:p w14:paraId="43C59DF3" w14:textId="77777777" w:rsidR="00AF0216" w:rsidRDefault="00AF0216"/>
    <w:p w14:paraId="0F4948D9" w14:textId="77777777" w:rsidR="00AF0216" w:rsidRDefault="00AF0216">
      <w:pPr>
        <w:rPr>
          <w:b/>
          <w:sz w:val="24"/>
        </w:rPr>
      </w:pPr>
      <w:r>
        <w:tab/>
      </w:r>
      <w:r>
        <w:tab/>
      </w:r>
      <w:r>
        <w:rPr>
          <w:b/>
          <w:sz w:val="24"/>
        </w:rPr>
        <w:t>From QA:</w:t>
      </w:r>
    </w:p>
    <w:p w14:paraId="097C70F2" w14:textId="77777777" w:rsidR="00AF0216" w:rsidRDefault="00AF0216"/>
    <w:p w14:paraId="0605ABAA" w14:textId="77777777" w:rsidR="00AF0216" w:rsidRDefault="00AF0216"/>
    <w:sectPr w:rsidR="00AF0216">
      <w:pgSz w:w="12240" w:h="15840" w:code="1"/>
      <w:pgMar w:top="1440" w:right="720" w:bottom="1440" w:left="720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FBF4" w14:textId="77777777" w:rsidR="00381121" w:rsidRDefault="00381121">
      <w:r>
        <w:separator/>
      </w:r>
    </w:p>
  </w:endnote>
  <w:endnote w:type="continuationSeparator" w:id="0">
    <w:p w14:paraId="25B4C188" w14:textId="77777777" w:rsidR="00381121" w:rsidRDefault="0038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6C96" w14:textId="35DAAF45" w:rsidR="00AF0216" w:rsidRDefault="00AF0216">
    <w:pPr>
      <w:pStyle w:val="Footer"/>
      <w:tabs>
        <w:tab w:val="clear" w:pos="4320"/>
        <w:tab w:val="clear" w:pos="8640"/>
        <w:tab w:val="right" w:pos="5760"/>
      </w:tabs>
    </w:pPr>
    <w:r>
      <w:t xml:space="preserve">Author: </w:t>
    </w:r>
    <w:r w:rsidR="0036624D">
      <w:t>Ramya Lanka</w:t>
    </w:r>
  </w:p>
  <w:p w14:paraId="20D2BAAB" w14:textId="2F713C32" w:rsidR="00AF0216" w:rsidRDefault="00AF0216">
    <w:pPr>
      <w:pStyle w:val="Footer"/>
      <w:tabs>
        <w:tab w:val="clear" w:pos="4320"/>
        <w:tab w:val="clear" w:pos="8640"/>
        <w:tab w:val="left" w:pos="691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1C60" w14:textId="77777777" w:rsidR="00381121" w:rsidRDefault="00381121">
      <w:r>
        <w:separator/>
      </w:r>
    </w:p>
  </w:footnote>
  <w:footnote w:type="continuationSeparator" w:id="0">
    <w:p w14:paraId="7FE81E00" w14:textId="77777777" w:rsidR="00381121" w:rsidRDefault="00381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F8C09" w14:textId="24EFF6FC" w:rsidR="00AF0216" w:rsidRDefault="003774FC">
    <w:pPr>
      <w:pStyle w:val="Header"/>
      <w:tabs>
        <w:tab w:val="clear" w:pos="8640"/>
        <w:tab w:val="right" w:pos="10080"/>
      </w:tabs>
    </w:pPr>
    <w:r>
      <w:rPr>
        <w:rFonts w:ascii="Arial" w:hAnsi="Arial"/>
        <w:b/>
        <w:i/>
        <w:snapToGrid w:val="0"/>
        <w:color w:val="000000"/>
      </w:rPr>
      <w:t>RITE</w:t>
    </w:r>
    <w:r w:rsidR="00AF0216">
      <w:tab/>
    </w:r>
    <w:r w:rsidR="00AF0216">
      <w:tab/>
    </w:r>
  </w:p>
  <w:p w14:paraId="4D4C2A9B" w14:textId="77777777" w:rsidR="00AF0216" w:rsidRDefault="004D3F7D">
    <w:pPr>
      <w:pStyle w:val="Header"/>
      <w:tabs>
        <w:tab w:val="clear" w:pos="8640"/>
        <w:tab w:val="right" w:pos="10080"/>
      </w:tabs>
    </w:pPr>
    <w:fldSimple w:instr=" TITLE  \* MERGEFORMAT ">
      <w:r>
        <w:t>&lt;Project Name or Process Name&gt;</w:t>
      </w:r>
    </w:fldSimple>
  </w:p>
  <w:p w14:paraId="7E0B6761" w14:textId="4135A7DE" w:rsidR="00AF0216" w:rsidRDefault="003774FC">
    <w:pPr>
      <w:pStyle w:val="Header"/>
      <w:tabs>
        <w:tab w:val="clear" w:pos="8640"/>
        <w:tab w:val="right" w:pos="10080"/>
      </w:tabs>
    </w:pPr>
    <w:fldSimple w:instr=" SUBJECT  \* MERGEFORMAT ">
      <w:r>
        <w:t>RITE</w:t>
      </w:r>
      <w:r w:rsidR="004D3F7D">
        <w:t xml:space="preserve"> Oracle </w:t>
      </w:r>
      <w:r w:rsidR="00995EF3">
        <w:t>Integration</w:t>
      </w:r>
      <w:r w:rsidR="004D3F7D">
        <w:t xml:space="preserve"> Code Review</w:t>
      </w:r>
    </w:fldSimple>
    <w:r w:rsidR="00AF0216">
      <w:tab/>
    </w:r>
  </w:p>
  <w:p w14:paraId="1689E3BC" w14:textId="65F73515" w:rsidR="00AF0216" w:rsidRDefault="004D3F7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8877D3" wp14:editId="1A6313B1">
              <wp:simplePos x="0" y="0"/>
              <wp:positionH relativeFrom="column">
                <wp:posOffset>-6985</wp:posOffset>
              </wp:positionH>
              <wp:positionV relativeFrom="paragraph">
                <wp:posOffset>21590</wp:posOffset>
              </wp:positionV>
              <wp:extent cx="6802120" cy="0"/>
              <wp:effectExtent l="0" t="0" r="0" b="0"/>
              <wp:wrapNone/>
              <wp:docPr id="178148270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021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81873E" id="Line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5pt,1.7pt" to="535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149B"/>
    <w:multiLevelType w:val="multilevel"/>
    <w:tmpl w:val="412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7D"/>
    <w:rsid w:val="0002043C"/>
    <w:rsid w:val="00046129"/>
    <w:rsid w:val="00053262"/>
    <w:rsid w:val="0007650A"/>
    <w:rsid w:val="0009342C"/>
    <w:rsid w:val="00093FD8"/>
    <w:rsid w:val="000A359A"/>
    <w:rsid w:val="000A733A"/>
    <w:rsid w:val="000A75CE"/>
    <w:rsid w:val="000B4D21"/>
    <w:rsid w:val="000C1E1A"/>
    <w:rsid w:val="000D6C1D"/>
    <w:rsid w:val="000E7983"/>
    <w:rsid w:val="000F0111"/>
    <w:rsid w:val="00101FC7"/>
    <w:rsid w:val="00110137"/>
    <w:rsid w:val="00123A45"/>
    <w:rsid w:val="001301E7"/>
    <w:rsid w:val="001530B2"/>
    <w:rsid w:val="00157B45"/>
    <w:rsid w:val="00177BE9"/>
    <w:rsid w:val="00180299"/>
    <w:rsid w:val="001C206B"/>
    <w:rsid w:val="001C7438"/>
    <w:rsid w:val="001D0B55"/>
    <w:rsid w:val="002060B6"/>
    <w:rsid w:val="00214B04"/>
    <w:rsid w:val="0027328E"/>
    <w:rsid w:val="00290B11"/>
    <w:rsid w:val="002F0FA1"/>
    <w:rsid w:val="002F5FC1"/>
    <w:rsid w:val="00301410"/>
    <w:rsid w:val="00320A0C"/>
    <w:rsid w:val="00321639"/>
    <w:rsid w:val="003270E8"/>
    <w:rsid w:val="003360F7"/>
    <w:rsid w:val="00337E33"/>
    <w:rsid w:val="00342764"/>
    <w:rsid w:val="00352901"/>
    <w:rsid w:val="003572C6"/>
    <w:rsid w:val="0036624D"/>
    <w:rsid w:val="003774FC"/>
    <w:rsid w:val="00381121"/>
    <w:rsid w:val="003A2AB9"/>
    <w:rsid w:val="003D69E8"/>
    <w:rsid w:val="004102C0"/>
    <w:rsid w:val="004504A9"/>
    <w:rsid w:val="00453622"/>
    <w:rsid w:val="00457979"/>
    <w:rsid w:val="004662AF"/>
    <w:rsid w:val="00474852"/>
    <w:rsid w:val="00477B7B"/>
    <w:rsid w:val="004858F8"/>
    <w:rsid w:val="00494A51"/>
    <w:rsid w:val="004B3FCF"/>
    <w:rsid w:val="004D3F7D"/>
    <w:rsid w:val="004F4F67"/>
    <w:rsid w:val="00505544"/>
    <w:rsid w:val="00512EBD"/>
    <w:rsid w:val="0052401D"/>
    <w:rsid w:val="00537691"/>
    <w:rsid w:val="00551D02"/>
    <w:rsid w:val="00593D1C"/>
    <w:rsid w:val="005B6315"/>
    <w:rsid w:val="00616345"/>
    <w:rsid w:val="00621361"/>
    <w:rsid w:val="00640643"/>
    <w:rsid w:val="00641A08"/>
    <w:rsid w:val="00646FC0"/>
    <w:rsid w:val="00671D9D"/>
    <w:rsid w:val="006832E1"/>
    <w:rsid w:val="006949BA"/>
    <w:rsid w:val="006A061C"/>
    <w:rsid w:val="006D0907"/>
    <w:rsid w:val="006E277C"/>
    <w:rsid w:val="006F0B46"/>
    <w:rsid w:val="00724A47"/>
    <w:rsid w:val="00732E80"/>
    <w:rsid w:val="00733100"/>
    <w:rsid w:val="00733FDD"/>
    <w:rsid w:val="00734DBE"/>
    <w:rsid w:val="00746350"/>
    <w:rsid w:val="00754174"/>
    <w:rsid w:val="00783694"/>
    <w:rsid w:val="007B118F"/>
    <w:rsid w:val="00813F94"/>
    <w:rsid w:val="00822327"/>
    <w:rsid w:val="00836DFE"/>
    <w:rsid w:val="00857F71"/>
    <w:rsid w:val="008702AE"/>
    <w:rsid w:val="008C1D9E"/>
    <w:rsid w:val="008D00F9"/>
    <w:rsid w:val="008D6DF4"/>
    <w:rsid w:val="008F2183"/>
    <w:rsid w:val="0090245E"/>
    <w:rsid w:val="00903105"/>
    <w:rsid w:val="00903BBB"/>
    <w:rsid w:val="00914E11"/>
    <w:rsid w:val="00916283"/>
    <w:rsid w:val="00920BE0"/>
    <w:rsid w:val="0092189C"/>
    <w:rsid w:val="00921C23"/>
    <w:rsid w:val="00954A4D"/>
    <w:rsid w:val="00956852"/>
    <w:rsid w:val="00965863"/>
    <w:rsid w:val="00995EF3"/>
    <w:rsid w:val="009A680C"/>
    <w:rsid w:val="009B6C6D"/>
    <w:rsid w:val="009C4635"/>
    <w:rsid w:val="00A14BB3"/>
    <w:rsid w:val="00A56000"/>
    <w:rsid w:val="00A676FB"/>
    <w:rsid w:val="00A83B1A"/>
    <w:rsid w:val="00A877C3"/>
    <w:rsid w:val="00AA0D22"/>
    <w:rsid w:val="00AD39D3"/>
    <w:rsid w:val="00AE5DA0"/>
    <w:rsid w:val="00AF0216"/>
    <w:rsid w:val="00AF6402"/>
    <w:rsid w:val="00B068E4"/>
    <w:rsid w:val="00B17A2C"/>
    <w:rsid w:val="00B33662"/>
    <w:rsid w:val="00B40BB5"/>
    <w:rsid w:val="00B46D10"/>
    <w:rsid w:val="00B72230"/>
    <w:rsid w:val="00B8795A"/>
    <w:rsid w:val="00BA6356"/>
    <w:rsid w:val="00BB4454"/>
    <w:rsid w:val="00C02B19"/>
    <w:rsid w:val="00C1298B"/>
    <w:rsid w:val="00C13F14"/>
    <w:rsid w:val="00C15BBA"/>
    <w:rsid w:val="00C92EB4"/>
    <w:rsid w:val="00CC1030"/>
    <w:rsid w:val="00CD0EA3"/>
    <w:rsid w:val="00CE2FC2"/>
    <w:rsid w:val="00CF4DE1"/>
    <w:rsid w:val="00D1207E"/>
    <w:rsid w:val="00D25994"/>
    <w:rsid w:val="00D3581D"/>
    <w:rsid w:val="00D70E71"/>
    <w:rsid w:val="00D80D01"/>
    <w:rsid w:val="00D918E9"/>
    <w:rsid w:val="00DB5828"/>
    <w:rsid w:val="00DC7DD4"/>
    <w:rsid w:val="00E3121B"/>
    <w:rsid w:val="00E80D9C"/>
    <w:rsid w:val="00E87C08"/>
    <w:rsid w:val="00EA2453"/>
    <w:rsid w:val="00EA6A9C"/>
    <w:rsid w:val="00EB2563"/>
    <w:rsid w:val="00F00286"/>
    <w:rsid w:val="00F12DEA"/>
    <w:rsid w:val="00F33796"/>
    <w:rsid w:val="00F3730F"/>
    <w:rsid w:val="00FB2260"/>
    <w:rsid w:val="00FC0D8D"/>
    <w:rsid w:val="00FE544E"/>
    <w:rsid w:val="00FF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BC4CD"/>
  <w15:chartTrackingRefBased/>
  <w15:docId w15:val="{0FBB146B-7D62-4711-A6A1-531F9BCC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36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ind w:left="324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40"/>
    </w:rPr>
  </w:style>
  <w:style w:type="character" w:customStyle="1" w:styleId="Heading1Char">
    <w:name w:val="Heading 1 Char"/>
    <w:basedOn w:val="DefaultParagraphFont"/>
    <w:link w:val="Heading1"/>
    <w:rsid w:val="00733FDD"/>
    <w:rPr>
      <w:b/>
      <w:sz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733FDD"/>
    <w:rPr>
      <w:b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oshSomeshwar\Downloads\RITE%20ORACLE%20RICE%20CODE%20REVI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E6D0C19F84746A7C9B17CB84B0951" ma:contentTypeVersion="6" ma:contentTypeDescription="Create a new document." ma:contentTypeScope="" ma:versionID="8b8ef80b128e1a1ccab25ae85b739864">
  <xsd:schema xmlns:xsd="http://www.w3.org/2001/XMLSchema" xmlns:xs="http://www.w3.org/2001/XMLSchema" xmlns:p="http://schemas.microsoft.com/office/2006/metadata/properties" xmlns:ns1="http://schemas.microsoft.com/sharepoint/v3" xmlns:ns2="e362a9b1-f3f0-48a1-95e6-d3d128254ef0" targetNamespace="http://schemas.microsoft.com/office/2006/metadata/properties" ma:root="true" ma:fieldsID="7857d7d872e7e7b97f96d333d0b48278" ns1:_="" ns2:_="">
    <xsd:import namespace="http://schemas.microsoft.com/sharepoint/v3"/>
    <xsd:import namespace="e362a9b1-f3f0-48a1-95e6-d3d128254e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2a9b1-f3f0-48a1-95e6-d3d128254e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7A68D-F9E5-4565-B546-8FB353B37C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362a9b1-f3f0-48a1-95e6-d3d128254e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8BADE1-B9AD-4C97-A479-F664D8ADE2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RITE ORACLE RICE CODE REVIEW</Template>
  <TotalTime>1150</TotalTime>
  <Pages>6</Pages>
  <Words>1203</Words>
  <Characters>5950</Characters>
  <Application>Microsoft Office Word</Application>
  <DocSecurity>0</DocSecurity>
  <Lines>649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&lt;Project Name or Process Name&gt;</vt:lpstr>
    </vt:vector>
  </TitlesOfParts>
  <Company>Rite</Company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&lt;Project Name or Process Name&gt;</dc:title>
  <dc:subject>Emerson Oracle RICE SQA Code Review</dc:subject>
  <dc:creator>Santosh Someshwar</dc:creator>
  <cp:keywords/>
  <dc:description/>
  <cp:lastModifiedBy>Ramya Lanka</cp:lastModifiedBy>
  <cp:revision>150</cp:revision>
  <cp:lastPrinted>2001-10-18T14:12:00Z</cp:lastPrinted>
  <dcterms:created xsi:type="dcterms:W3CDTF">2026-03-04T06:34:00Z</dcterms:created>
  <dcterms:modified xsi:type="dcterms:W3CDTF">2026-03-10T06:03:00Z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_UnifiedCompliancePolicyUIAction">
    <vt:lpwstr/>
  </property>
  <property fmtid="{D5CDD505-2E9C-101B-9397-08002B2CF9AE}" pid="3" name="_ip_UnifiedCompliancePolicyProperties">
    <vt:lpwstr/>
  </property>
</Properties>
</file>